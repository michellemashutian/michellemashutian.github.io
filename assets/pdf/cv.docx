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DA080" w14:textId="17269081" w:rsidR="00D9122C" w:rsidRPr="00027CD7" w:rsidRDefault="009437C6" w:rsidP="00927CE9">
      <w:pPr>
        <w:pStyle w:val="Title"/>
        <w:jc w:val="both"/>
        <w:rPr>
          <w:rFonts w:eastAsia="SimSun"/>
          <w:sz w:val="48"/>
        </w:rPr>
      </w:pPr>
      <w:r w:rsidRPr="00027CD7">
        <w:rPr>
          <w:rFonts w:eastAsia="SimSun"/>
          <w:sz w:val="48"/>
        </w:rPr>
        <w:t>Shutian Ma</w:t>
      </w:r>
    </w:p>
    <w:p w14:paraId="431C351F" w14:textId="7641E4A6" w:rsidR="009437C6" w:rsidRPr="00027CD7" w:rsidRDefault="009A2BF4" w:rsidP="00732108">
      <w:pPr>
        <w:spacing w:after="0" w:line="160" w:lineRule="atLeas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Email: </w:t>
      </w:r>
      <w:r w:rsidR="009437C6" w:rsidRPr="00027CD7">
        <w:rPr>
          <w:rFonts w:eastAsia="SimSun"/>
          <w:sz w:val="20"/>
        </w:rPr>
        <w:t>mashutian0608@hotmail.com</w:t>
      </w:r>
    </w:p>
    <w:p w14:paraId="08C7BC6C" w14:textId="296F8FC4" w:rsidR="00141A4C" w:rsidRPr="00027CD7" w:rsidRDefault="009A2BF4" w:rsidP="00732108">
      <w:pPr>
        <w:spacing w:after="0" w:line="160" w:lineRule="atLeas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Phone: </w:t>
      </w:r>
      <w:r w:rsidR="00961BCA" w:rsidRPr="00027CD7">
        <w:rPr>
          <w:rFonts w:eastAsia="SimSun"/>
          <w:sz w:val="20"/>
        </w:rPr>
        <w:t>+86 15005156531</w:t>
      </w:r>
    </w:p>
    <w:p w14:paraId="4F0778C6" w14:textId="77777777" w:rsidR="006270A9" w:rsidRPr="00027CD7" w:rsidRDefault="009A2BF4" w:rsidP="00732108">
      <w:pPr>
        <w:pStyle w:val="Heading1"/>
        <w:spacing w:before="160" w:after="80"/>
        <w:jc w:val="both"/>
        <w:rPr>
          <w:rFonts w:eastAsia="SimSun"/>
          <w:sz w:val="24"/>
        </w:rPr>
      </w:pPr>
      <w:r w:rsidRPr="00027CD7">
        <w:rPr>
          <w:rFonts w:eastAsia="SimSun"/>
          <w:sz w:val="24"/>
        </w:rPr>
        <w:t>Brief Bio</w:t>
      </w:r>
    </w:p>
    <w:p w14:paraId="312BB6A5" w14:textId="262AF523" w:rsidR="009A2BF4" w:rsidRPr="00027CD7" w:rsidRDefault="2290A397" w:rsidP="008740F2">
      <w:pPr>
        <w:pStyle w:val="ListParagraph"/>
        <w:numPr>
          <w:ilvl w:val="0"/>
          <w:numId w:val="24"/>
        </w:numPr>
        <w:spacing w:after="0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Doctor</w:t>
      </w:r>
      <w:r w:rsidR="001F5FDC" w:rsidRPr="00027CD7">
        <w:rPr>
          <w:rFonts w:eastAsia="SimSun"/>
          <w:sz w:val="20"/>
        </w:rPr>
        <w:t>al</w:t>
      </w:r>
      <w:r w:rsidRPr="00027CD7">
        <w:rPr>
          <w:rFonts w:eastAsia="SimSun"/>
          <w:sz w:val="20"/>
        </w:rPr>
        <w:t xml:space="preserve"> Degree in Nanjing University of Science &amp; Technology</w:t>
      </w:r>
    </w:p>
    <w:p w14:paraId="3F487FDB" w14:textId="292FF9E5" w:rsidR="006270A9" w:rsidRPr="00027CD7" w:rsidRDefault="00CE5858" w:rsidP="008740F2">
      <w:pPr>
        <w:pStyle w:val="ListParagraph"/>
        <w:numPr>
          <w:ilvl w:val="0"/>
          <w:numId w:val="24"/>
        </w:numPr>
        <w:spacing w:after="0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Conduct</w:t>
      </w:r>
      <w:r w:rsidR="00E22015" w:rsidRPr="00027CD7">
        <w:rPr>
          <w:rFonts w:eastAsia="SimSun"/>
          <w:sz w:val="20"/>
        </w:rPr>
        <w:t xml:space="preserve"> research using NLP, machine learning and deep learning</w:t>
      </w:r>
      <w:r w:rsidR="2290A397" w:rsidRPr="00027CD7">
        <w:rPr>
          <w:rFonts w:eastAsia="SimSun"/>
          <w:sz w:val="20"/>
        </w:rPr>
        <w:t xml:space="preserve"> </w:t>
      </w:r>
      <w:r w:rsidR="00E22015" w:rsidRPr="00027CD7">
        <w:rPr>
          <w:rFonts w:eastAsia="SimSun"/>
          <w:sz w:val="20"/>
        </w:rPr>
        <w:t>models</w:t>
      </w:r>
    </w:p>
    <w:p w14:paraId="1B925AA6" w14:textId="18743103" w:rsidR="00E22015" w:rsidRPr="00027CD7" w:rsidRDefault="2290A397" w:rsidP="00E22015">
      <w:pPr>
        <w:pStyle w:val="Heading1"/>
        <w:jc w:val="both"/>
        <w:rPr>
          <w:rFonts w:eastAsia="SimSun"/>
          <w:sz w:val="24"/>
        </w:rPr>
      </w:pPr>
      <w:r w:rsidRPr="00027CD7">
        <w:rPr>
          <w:rFonts w:eastAsia="SimSun"/>
          <w:sz w:val="24"/>
        </w:rPr>
        <w:t>Areas of Research</w:t>
      </w:r>
    </w:p>
    <w:p w14:paraId="05673463" w14:textId="149E64EB" w:rsidR="00CE5858" w:rsidRPr="00027CD7" w:rsidRDefault="00E22015" w:rsidP="00CE5858">
      <w:pPr>
        <w:pStyle w:val="ListParagraph"/>
        <w:numPr>
          <w:ilvl w:val="0"/>
          <w:numId w:val="24"/>
        </w:numPr>
        <w:spacing w:after="0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Document clustering and </w:t>
      </w:r>
      <w:r w:rsidR="00CE5858" w:rsidRPr="00027CD7">
        <w:rPr>
          <w:rFonts w:eastAsia="SimSun"/>
          <w:sz w:val="20"/>
        </w:rPr>
        <w:t>classification</w:t>
      </w:r>
    </w:p>
    <w:p w14:paraId="6C2ECE2C" w14:textId="4B659CF7" w:rsidR="00CE5858" w:rsidRPr="00027CD7" w:rsidRDefault="00E22015" w:rsidP="00CE5858">
      <w:pPr>
        <w:pStyle w:val="ListParagraph"/>
        <w:numPr>
          <w:ilvl w:val="0"/>
          <w:numId w:val="24"/>
        </w:numPr>
        <w:spacing w:after="0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Text embedding and node embedding</w:t>
      </w:r>
    </w:p>
    <w:p w14:paraId="7060929D" w14:textId="5DDEA123" w:rsidR="00E22015" w:rsidRPr="00027CD7" w:rsidRDefault="00E22015" w:rsidP="002F2D9C">
      <w:pPr>
        <w:pStyle w:val="ListParagraph"/>
        <w:numPr>
          <w:ilvl w:val="0"/>
          <w:numId w:val="24"/>
        </w:numPr>
        <w:wordWrap w:val="0"/>
        <w:spacing w:after="0"/>
        <w:ind w:left="714" w:hanging="357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Scientific software recommendation</w:t>
      </w:r>
      <w:r w:rsidR="002F2D9C" w:rsidRPr="00027CD7">
        <w:rPr>
          <w:rFonts w:eastAsia="SimSun"/>
          <w:sz w:val="20"/>
        </w:rPr>
        <w:t>, Citation recommendation (Dissertation Topic)</w:t>
      </w:r>
    </w:p>
    <w:p w14:paraId="40D8B2A0" w14:textId="645D1599" w:rsidR="00876CE6" w:rsidRPr="00027CD7" w:rsidRDefault="00876CE6" w:rsidP="00876CE6">
      <w:pPr>
        <w:pStyle w:val="Heading1"/>
        <w:jc w:val="both"/>
        <w:rPr>
          <w:rFonts w:eastAsia="SimSun"/>
          <w:sz w:val="24"/>
        </w:rPr>
      </w:pPr>
      <w:r w:rsidRPr="00027CD7">
        <w:rPr>
          <w:rFonts w:eastAsia="SimSun" w:hint="eastAsia"/>
          <w:sz w:val="24"/>
        </w:rPr>
        <w:t>Education</w:t>
      </w:r>
    </w:p>
    <w:p w14:paraId="6997F34F" w14:textId="31749A0A" w:rsidR="00876CE6" w:rsidRPr="00027CD7" w:rsidRDefault="00876CE6" w:rsidP="00876CE6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Ph.D. in </w:t>
      </w:r>
      <w:r w:rsidR="00674A35">
        <w:rPr>
          <w:rFonts w:eastAsia="SimSun"/>
          <w:sz w:val="20"/>
        </w:rPr>
        <w:t>Management</w:t>
      </w:r>
    </w:p>
    <w:p w14:paraId="53A3BA49" w14:textId="6787468C" w:rsidR="00876CE6" w:rsidRPr="00027CD7" w:rsidRDefault="00876CE6" w:rsidP="00876CE6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Nanjing University of Science &amp; Technology</w:t>
      </w:r>
      <w:r w:rsidR="009C7E08">
        <w:rPr>
          <w:rFonts w:eastAsia="SimSun"/>
          <w:sz w:val="20"/>
        </w:rPr>
        <w:t xml:space="preserve"> </w:t>
      </w:r>
      <w:r w:rsidR="009C7E08">
        <w:rPr>
          <w:rFonts w:eastAsia="SimSun" w:hint="eastAsia"/>
          <w:sz w:val="20"/>
          <w:lang w:eastAsia="zh-CN"/>
        </w:rPr>
        <w:t>(</w:t>
      </w:r>
      <w:r w:rsidRPr="00027CD7">
        <w:rPr>
          <w:rFonts w:eastAsia="SimSun"/>
          <w:sz w:val="20"/>
        </w:rPr>
        <w:t>2014-202</w:t>
      </w:r>
      <w:r w:rsidR="000B2C73">
        <w:rPr>
          <w:rFonts w:eastAsia="SimSun" w:hint="eastAsia"/>
          <w:sz w:val="20"/>
          <w:lang w:eastAsia="zh-CN"/>
        </w:rPr>
        <w:t>1</w:t>
      </w:r>
      <w:r w:rsidR="009C7E08">
        <w:rPr>
          <w:rFonts w:eastAsia="SimSun"/>
          <w:sz w:val="20"/>
        </w:rPr>
        <w:t>)</w:t>
      </w:r>
    </w:p>
    <w:p w14:paraId="4B2E61AE" w14:textId="77777777" w:rsidR="00876CE6" w:rsidRPr="00027CD7" w:rsidRDefault="00876CE6" w:rsidP="00876CE6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Department of Information Science</w:t>
      </w:r>
    </w:p>
    <w:p w14:paraId="4D661DE9" w14:textId="77777777" w:rsidR="00876CE6" w:rsidRPr="00027CD7" w:rsidRDefault="00876CE6" w:rsidP="00876CE6">
      <w:pPr>
        <w:pStyle w:val="ListBullet"/>
        <w:spacing w:after="120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Supervisor: </w:t>
      </w:r>
      <w:hyperlink r:id="rId8" w:history="1">
        <w:r w:rsidRPr="002B3E44">
          <w:rPr>
            <w:rStyle w:val="Hyperlink"/>
            <w:rFonts w:eastAsia="SimSun"/>
            <w:sz w:val="20"/>
            <w:u w:val="none"/>
          </w:rPr>
          <w:t>Chengzhi Zhang</w:t>
        </w:r>
      </w:hyperlink>
    </w:p>
    <w:p w14:paraId="4AB648DE" w14:textId="67AB76A9" w:rsidR="00876CE6" w:rsidRPr="00027CD7" w:rsidRDefault="00876CE6" w:rsidP="00876CE6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B.M. in Information Management and System</w:t>
      </w:r>
    </w:p>
    <w:p w14:paraId="4E16419E" w14:textId="476FC40A" w:rsidR="00876CE6" w:rsidRPr="00027CD7" w:rsidRDefault="00876CE6" w:rsidP="00876CE6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Nanjing University of Science &amp; Technology</w:t>
      </w:r>
      <w:r w:rsidR="000B2C73">
        <w:rPr>
          <w:rFonts w:eastAsia="SimSun"/>
          <w:sz w:val="20"/>
        </w:rPr>
        <w:t xml:space="preserve"> </w:t>
      </w:r>
      <w:r w:rsidR="009C7E08">
        <w:rPr>
          <w:rFonts w:eastAsia="SimSun" w:hint="eastAsia"/>
          <w:sz w:val="20"/>
          <w:lang w:eastAsia="zh-CN"/>
        </w:rPr>
        <w:t>(</w:t>
      </w:r>
      <w:r w:rsidRPr="00027CD7">
        <w:rPr>
          <w:rFonts w:eastAsia="SimSun"/>
          <w:sz w:val="20"/>
        </w:rPr>
        <w:t>2010-2014</w:t>
      </w:r>
      <w:r w:rsidR="009C7E08">
        <w:rPr>
          <w:rFonts w:eastAsia="SimSun"/>
          <w:sz w:val="20"/>
        </w:rPr>
        <w:t>)</w:t>
      </w:r>
    </w:p>
    <w:p w14:paraId="46E0237D" w14:textId="77777777" w:rsidR="00876CE6" w:rsidRPr="00027CD7" w:rsidRDefault="00876CE6" w:rsidP="00876CE6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Information Management and Information System, Department of Information Science</w:t>
      </w:r>
    </w:p>
    <w:p w14:paraId="54B80835" w14:textId="1BAA36C3" w:rsidR="00876CE6" w:rsidRPr="00027CD7" w:rsidRDefault="00876CE6" w:rsidP="00876CE6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Exchange student in Economic Management</w:t>
      </w:r>
    </w:p>
    <w:p w14:paraId="331FBC63" w14:textId="3A05A708" w:rsidR="00876CE6" w:rsidRPr="00027CD7" w:rsidRDefault="00876CE6" w:rsidP="00876CE6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Ajou U</w:t>
      </w:r>
      <w:r w:rsidR="009C7E08">
        <w:rPr>
          <w:rFonts w:eastAsia="SimSun"/>
          <w:sz w:val="20"/>
        </w:rPr>
        <w:t>niversity, South Korea</w:t>
      </w:r>
      <w:r w:rsidRPr="00027CD7">
        <w:rPr>
          <w:rFonts w:eastAsia="SimSun"/>
          <w:sz w:val="20"/>
        </w:rPr>
        <w:t xml:space="preserve"> </w:t>
      </w:r>
      <w:r w:rsidR="009C7E08">
        <w:rPr>
          <w:rFonts w:eastAsia="SimSun"/>
          <w:sz w:val="20"/>
        </w:rPr>
        <w:t>(</w:t>
      </w:r>
      <w:r w:rsidRPr="00027CD7">
        <w:rPr>
          <w:rFonts w:eastAsia="SimSun"/>
          <w:sz w:val="20"/>
        </w:rPr>
        <w:t>Spring 2012</w:t>
      </w:r>
      <w:r w:rsidR="009C7E08">
        <w:rPr>
          <w:rFonts w:eastAsia="SimSun"/>
          <w:sz w:val="20"/>
        </w:rPr>
        <w:t>)</w:t>
      </w:r>
    </w:p>
    <w:p w14:paraId="62126A71" w14:textId="2D11EA54" w:rsidR="00876CE6" w:rsidRPr="00027CD7" w:rsidRDefault="00876CE6" w:rsidP="00876CE6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Information Management and Information System, Department of Information Science</w:t>
      </w:r>
    </w:p>
    <w:p w14:paraId="69D0C959" w14:textId="648812A0" w:rsidR="006270A9" w:rsidRDefault="0014298F" w:rsidP="008740F2">
      <w:pPr>
        <w:pStyle w:val="Heading1"/>
        <w:jc w:val="both"/>
        <w:rPr>
          <w:rFonts w:eastAsia="SimSun"/>
          <w:sz w:val="24"/>
        </w:rPr>
      </w:pPr>
      <w:r w:rsidRPr="00027CD7">
        <w:rPr>
          <w:rFonts w:eastAsia="SimSun"/>
          <w:sz w:val="24"/>
        </w:rPr>
        <w:t>Experience</w:t>
      </w:r>
    </w:p>
    <w:p w14:paraId="43C4DEB8" w14:textId="4DF6277C" w:rsidR="000B2C73" w:rsidRPr="00027CD7" w:rsidRDefault="00363DC9" w:rsidP="000B2C73">
      <w:pPr>
        <w:pStyle w:val="Heading2"/>
        <w:jc w:val="both"/>
        <w:rPr>
          <w:rFonts w:eastAsia="SimSun"/>
          <w:sz w:val="20"/>
          <w:lang w:eastAsia="zh-CN"/>
        </w:rPr>
      </w:pPr>
      <w:r>
        <w:rPr>
          <w:rFonts w:eastAsia="SimSun"/>
          <w:sz w:val="20"/>
          <w:lang w:eastAsia="zh-CN"/>
        </w:rPr>
        <w:t>Data Scientist</w:t>
      </w:r>
      <w:r w:rsidR="000B2C73" w:rsidRPr="00027CD7">
        <w:rPr>
          <w:rFonts w:eastAsia="SimSun"/>
          <w:b w:val="0"/>
          <w:sz w:val="20"/>
          <w:lang w:eastAsia="zh-CN"/>
        </w:rPr>
        <w:t>, Tencent, Shenzhen (</w:t>
      </w:r>
      <w:r w:rsidR="000B2C73" w:rsidRPr="00027CD7">
        <w:rPr>
          <w:rFonts w:eastAsia="SimSun"/>
          <w:b w:val="0"/>
          <w:sz w:val="20"/>
        </w:rPr>
        <w:t>0</w:t>
      </w:r>
      <w:r w:rsidR="000B2C73">
        <w:rPr>
          <w:rFonts w:eastAsia="SimSun"/>
          <w:b w:val="0"/>
          <w:sz w:val="20"/>
        </w:rPr>
        <w:t>4</w:t>
      </w:r>
      <w:r w:rsidR="000B2C73" w:rsidRPr="00027CD7">
        <w:rPr>
          <w:rFonts w:eastAsia="SimSun"/>
          <w:b w:val="0"/>
          <w:sz w:val="20"/>
        </w:rPr>
        <w:t>/202</w:t>
      </w:r>
      <w:r w:rsidR="000B2C73">
        <w:rPr>
          <w:rFonts w:eastAsia="SimSun"/>
          <w:b w:val="0"/>
          <w:sz w:val="20"/>
        </w:rPr>
        <w:t>1</w:t>
      </w:r>
      <w:r w:rsidR="000B2C73" w:rsidRPr="00027CD7">
        <w:rPr>
          <w:rFonts w:eastAsia="SimSun"/>
          <w:b w:val="0"/>
          <w:sz w:val="20"/>
        </w:rPr>
        <w:t>-Now</w:t>
      </w:r>
      <w:r w:rsidR="000B2C73" w:rsidRPr="00027CD7">
        <w:rPr>
          <w:rFonts w:eastAsia="SimSun"/>
          <w:b w:val="0"/>
          <w:sz w:val="20"/>
          <w:lang w:eastAsia="zh-CN"/>
        </w:rPr>
        <w:t>)</w:t>
      </w:r>
    </w:p>
    <w:p w14:paraId="72A10604" w14:textId="77777777" w:rsidR="000B2C73" w:rsidRPr="00027CD7" w:rsidRDefault="000B2C73" w:rsidP="000B2C73">
      <w:pPr>
        <w:pStyle w:val="ListBullet"/>
        <w:rPr>
          <w:rFonts w:eastAsia="SimSun"/>
          <w:sz w:val="20"/>
        </w:rPr>
      </w:pPr>
      <w:r w:rsidRPr="00027CD7">
        <w:rPr>
          <w:rFonts w:eastAsia="SimSun"/>
          <w:sz w:val="20"/>
        </w:rPr>
        <w:t>Customer Research &amp; User Experience Design Center</w:t>
      </w:r>
    </w:p>
    <w:p w14:paraId="533F7052" w14:textId="013F8882" w:rsidR="000B2C73" w:rsidRPr="000B2C73" w:rsidRDefault="000B2C73" w:rsidP="008740F2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Data preprocessing, Name entity extraction, Knowledge Grap</w:t>
      </w:r>
      <w:r>
        <w:rPr>
          <w:rFonts w:eastAsia="SimSun" w:hint="eastAsia"/>
          <w:sz w:val="20"/>
          <w:lang w:eastAsia="zh-CN"/>
        </w:rPr>
        <w:t>h</w:t>
      </w:r>
    </w:p>
    <w:p w14:paraId="2FBF3CC5" w14:textId="07369E46" w:rsidR="00927CE9" w:rsidRPr="00027CD7" w:rsidRDefault="00AB13B2" w:rsidP="00927CE9">
      <w:pPr>
        <w:pStyle w:val="Heading2"/>
        <w:jc w:val="both"/>
        <w:rPr>
          <w:rFonts w:eastAsia="SimSun"/>
          <w:sz w:val="20"/>
          <w:lang w:eastAsia="zh-CN"/>
        </w:rPr>
      </w:pPr>
      <w:r>
        <w:rPr>
          <w:rFonts w:eastAsia="SimSun"/>
          <w:sz w:val="20"/>
          <w:lang w:eastAsia="zh-CN"/>
        </w:rPr>
        <w:t>Data Scienti</w:t>
      </w:r>
      <w:r w:rsidR="00B70B2F">
        <w:rPr>
          <w:rFonts w:eastAsia="SimSun"/>
          <w:sz w:val="20"/>
          <w:lang w:eastAsia="zh-CN"/>
        </w:rPr>
        <w:t>st</w:t>
      </w:r>
      <w:r w:rsidR="00927CE9" w:rsidRPr="00027CD7">
        <w:rPr>
          <w:rFonts w:eastAsia="SimSun"/>
          <w:sz w:val="20"/>
          <w:lang w:eastAsia="zh-CN"/>
        </w:rPr>
        <w:t xml:space="preserve"> Intern</w:t>
      </w:r>
      <w:r w:rsidR="00927CE9" w:rsidRPr="00027CD7">
        <w:rPr>
          <w:rFonts w:eastAsia="SimSun"/>
          <w:b w:val="0"/>
          <w:sz w:val="20"/>
          <w:lang w:eastAsia="zh-CN"/>
        </w:rPr>
        <w:t>, Tencent, Shenzhen (</w:t>
      </w:r>
      <w:r w:rsidR="00927CE9" w:rsidRPr="00027CD7">
        <w:rPr>
          <w:rFonts w:eastAsia="SimSun"/>
          <w:b w:val="0"/>
          <w:sz w:val="20"/>
        </w:rPr>
        <w:t>07/2020-</w:t>
      </w:r>
      <w:r w:rsidR="000B2C73">
        <w:rPr>
          <w:rFonts w:eastAsia="SimSun"/>
          <w:b w:val="0"/>
          <w:sz w:val="20"/>
        </w:rPr>
        <w:t>04/2021</w:t>
      </w:r>
      <w:r w:rsidR="00927CE9" w:rsidRPr="00027CD7">
        <w:rPr>
          <w:rFonts w:eastAsia="SimSun"/>
          <w:b w:val="0"/>
          <w:sz w:val="20"/>
          <w:lang w:eastAsia="zh-CN"/>
        </w:rPr>
        <w:t>)</w:t>
      </w:r>
    </w:p>
    <w:p w14:paraId="29C80795" w14:textId="0D5EC4FE" w:rsidR="00927CE9" w:rsidRPr="00027CD7" w:rsidRDefault="00927CE9" w:rsidP="00927CE9">
      <w:pPr>
        <w:pStyle w:val="ListBullet"/>
        <w:rPr>
          <w:rFonts w:eastAsia="SimSun"/>
          <w:sz w:val="20"/>
        </w:rPr>
      </w:pPr>
      <w:r w:rsidRPr="00027CD7">
        <w:rPr>
          <w:rFonts w:eastAsia="SimSun"/>
          <w:sz w:val="20"/>
        </w:rPr>
        <w:t>Customer Research &amp; User Experience Design Center</w:t>
      </w:r>
    </w:p>
    <w:p w14:paraId="19ACADED" w14:textId="5485D63C" w:rsidR="00927CE9" w:rsidRPr="00027CD7" w:rsidRDefault="00927CE9" w:rsidP="008740F2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Data preprocessing, Name entity extraction, Knowledge Graph</w:t>
      </w:r>
    </w:p>
    <w:p w14:paraId="614514E2" w14:textId="4DFAB7FE" w:rsidR="0027163B" w:rsidRPr="00027CD7" w:rsidRDefault="00927CE9" w:rsidP="0027163B">
      <w:pPr>
        <w:pStyle w:val="Heading2"/>
        <w:jc w:val="both"/>
        <w:rPr>
          <w:rFonts w:eastAsia="SimSun"/>
          <w:sz w:val="20"/>
          <w:lang w:eastAsia="zh-CN"/>
        </w:rPr>
      </w:pPr>
      <w:r w:rsidRPr="00027CD7">
        <w:rPr>
          <w:rFonts w:eastAsia="SimSun"/>
          <w:sz w:val="20"/>
          <w:lang w:eastAsia="zh-CN"/>
        </w:rPr>
        <w:t>NLP</w:t>
      </w:r>
      <w:r w:rsidR="0027163B" w:rsidRPr="00027CD7">
        <w:rPr>
          <w:rFonts w:eastAsia="SimSun"/>
          <w:sz w:val="20"/>
          <w:lang w:eastAsia="zh-CN"/>
        </w:rPr>
        <w:t xml:space="preserve"> </w:t>
      </w:r>
      <w:r w:rsidRPr="00027CD7">
        <w:rPr>
          <w:rFonts w:eastAsia="SimSun"/>
          <w:sz w:val="20"/>
          <w:lang w:eastAsia="zh-CN"/>
        </w:rPr>
        <w:t>E</w:t>
      </w:r>
      <w:r w:rsidR="0027163B" w:rsidRPr="00027CD7">
        <w:rPr>
          <w:rFonts w:eastAsia="SimSun"/>
          <w:sz w:val="20"/>
          <w:lang w:eastAsia="zh-CN"/>
        </w:rPr>
        <w:t>ngineer</w:t>
      </w:r>
      <w:r w:rsidRPr="00027CD7">
        <w:rPr>
          <w:rFonts w:eastAsia="SimSun"/>
          <w:sz w:val="20"/>
          <w:lang w:eastAsia="zh-CN"/>
        </w:rPr>
        <w:t xml:space="preserve"> Intern</w:t>
      </w:r>
      <w:r w:rsidRPr="00027CD7">
        <w:rPr>
          <w:rFonts w:eastAsia="SimSun" w:hint="cs"/>
          <w:b w:val="0"/>
          <w:sz w:val="20"/>
          <w:lang w:eastAsia="zh-CN"/>
        </w:rPr>
        <w:t xml:space="preserve">, </w:t>
      </w:r>
      <w:r w:rsidRPr="00027CD7">
        <w:rPr>
          <w:rFonts w:eastAsia="SimSun"/>
          <w:b w:val="0"/>
          <w:sz w:val="20"/>
          <w:lang w:eastAsia="zh-CN"/>
        </w:rPr>
        <w:t>Aegis,</w:t>
      </w:r>
      <w:r w:rsidRPr="00027CD7">
        <w:rPr>
          <w:rFonts w:eastAsia="SimSun"/>
          <w:sz w:val="20"/>
          <w:lang w:eastAsia="zh-CN"/>
        </w:rPr>
        <w:t xml:space="preserve"> </w:t>
      </w:r>
      <w:r w:rsidRPr="00027CD7">
        <w:rPr>
          <w:rFonts w:eastAsia="SimSun"/>
          <w:b w:val="0"/>
          <w:sz w:val="20"/>
          <w:lang w:eastAsia="zh-CN"/>
        </w:rPr>
        <w:t>Nanjing (03/2020-04/2020)</w:t>
      </w:r>
    </w:p>
    <w:p w14:paraId="5FCA0F99" w14:textId="10379439" w:rsidR="0027163B" w:rsidRPr="00027CD7" w:rsidRDefault="0027163B" w:rsidP="0027163B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Data preprocessing, Name entity extraction</w:t>
      </w:r>
    </w:p>
    <w:p w14:paraId="48F03751" w14:textId="6717C571" w:rsidR="0014298F" w:rsidRPr="00027CD7" w:rsidRDefault="00927CE9" w:rsidP="008740F2">
      <w:pPr>
        <w:pStyle w:val="Heading2"/>
        <w:jc w:val="both"/>
        <w:rPr>
          <w:rFonts w:eastAsia="SimSun"/>
          <w:sz w:val="20"/>
          <w:lang w:eastAsia="zh-CN"/>
        </w:rPr>
      </w:pPr>
      <w:r w:rsidRPr="00027CD7">
        <w:rPr>
          <w:rFonts w:eastAsia="SimSun"/>
          <w:sz w:val="20"/>
          <w:lang w:eastAsia="zh-CN"/>
        </w:rPr>
        <w:t>NLP E</w:t>
      </w:r>
      <w:r w:rsidR="0027163B" w:rsidRPr="00027CD7">
        <w:rPr>
          <w:rFonts w:eastAsia="SimSun"/>
          <w:sz w:val="20"/>
          <w:lang w:eastAsia="zh-CN"/>
        </w:rPr>
        <w:t>ngineer</w:t>
      </w:r>
      <w:r w:rsidRPr="00027CD7">
        <w:rPr>
          <w:rFonts w:eastAsia="SimSun"/>
          <w:sz w:val="20"/>
          <w:lang w:eastAsia="zh-CN"/>
        </w:rPr>
        <w:t xml:space="preserve"> Intern</w:t>
      </w:r>
      <w:r w:rsidRPr="00027CD7">
        <w:rPr>
          <w:rFonts w:eastAsia="SimSun" w:hint="cs"/>
          <w:b w:val="0"/>
          <w:sz w:val="20"/>
          <w:lang w:eastAsia="zh-CN"/>
        </w:rPr>
        <w:t xml:space="preserve">, </w:t>
      </w:r>
      <w:r w:rsidRPr="00027CD7">
        <w:rPr>
          <w:rFonts w:eastAsia="SimSun"/>
          <w:b w:val="0"/>
          <w:sz w:val="20"/>
          <w:lang w:eastAsia="zh-CN"/>
        </w:rPr>
        <w:t>Bytedance,</w:t>
      </w:r>
      <w:r w:rsidRPr="00027CD7">
        <w:rPr>
          <w:rFonts w:eastAsia="SimSun"/>
          <w:sz w:val="20"/>
          <w:lang w:eastAsia="zh-CN"/>
        </w:rPr>
        <w:t xml:space="preserve"> </w:t>
      </w:r>
      <w:r w:rsidRPr="00027CD7">
        <w:rPr>
          <w:rFonts w:eastAsia="SimSun"/>
          <w:b w:val="0"/>
          <w:sz w:val="20"/>
          <w:lang w:eastAsia="zh-CN"/>
        </w:rPr>
        <w:t>Beijing (11/2018-01/2019)</w:t>
      </w:r>
    </w:p>
    <w:p w14:paraId="654A6B6A" w14:textId="7804410F" w:rsidR="0014298F" w:rsidRPr="00027CD7" w:rsidRDefault="0014298F" w:rsidP="0014298F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Department of Data and NLP </w:t>
      </w:r>
    </w:p>
    <w:p w14:paraId="22BBB7C6" w14:textId="3FCBDAF9" w:rsidR="0014298F" w:rsidRPr="00027CD7" w:rsidRDefault="0014298F" w:rsidP="0014298F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Data preprocessing, modeling training and query classification service construction</w:t>
      </w:r>
    </w:p>
    <w:p w14:paraId="02CCB978" w14:textId="0D4B18A2" w:rsidR="00A5583A" w:rsidRPr="00027CD7" w:rsidRDefault="2290A397" w:rsidP="00927CE9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Vis</w:t>
      </w:r>
      <w:r w:rsidR="002A66C6" w:rsidRPr="00027CD7">
        <w:rPr>
          <w:rFonts w:eastAsia="SimSun"/>
          <w:sz w:val="20"/>
        </w:rPr>
        <w:t>iting scholar</w:t>
      </w:r>
      <w:r w:rsidR="00927CE9" w:rsidRPr="00027CD7">
        <w:rPr>
          <w:rFonts w:eastAsia="SimSun"/>
          <w:b w:val="0"/>
          <w:sz w:val="20"/>
        </w:rPr>
        <w:t xml:space="preserve">, </w:t>
      </w:r>
      <w:r w:rsidR="00A5583A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 xml:space="preserve">Indiana </w:t>
      </w:r>
      <w:r w:rsidR="00927CE9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>university</w:t>
      </w:r>
      <w:r w:rsidR="00A5583A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 xml:space="preserve"> Bloomington</w:t>
      </w:r>
      <w:r w:rsidR="00927CE9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>, United States (10/</w:t>
      </w:r>
      <w:r w:rsidR="00A5583A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>2017-</w:t>
      </w:r>
      <w:r w:rsidR="00927CE9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>10/</w:t>
      </w:r>
      <w:r w:rsidR="0014298F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>2018</w:t>
      </w:r>
      <w:r w:rsidR="00927CE9" w:rsidRPr="00027CD7">
        <w:rPr>
          <w:rFonts w:asciiTheme="minorHAnsi" w:eastAsia="SimSun" w:hAnsiTheme="minorHAnsi" w:cstheme="minorBidi"/>
          <w:b w:val="0"/>
          <w:color w:val="404040" w:themeColor="text1" w:themeTint="BF"/>
          <w:sz w:val="20"/>
          <w:szCs w:val="22"/>
        </w:rPr>
        <w:t>)</w:t>
      </w:r>
    </w:p>
    <w:p w14:paraId="6E89D748" w14:textId="51848C80" w:rsidR="00E11456" w:rsidRPr="00027CD7" w:rsidRDefault="009A2BF4" w:rsidP="00927CE9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Cyberinfrastructure for Network Science (CNS) Center, Department of Information and Library Science, School of Informatics, Computing, and Engineering</w:t>
      </w:r>
    </w:p>
    <w:p w14:paraId="271A4252" w14:textId="77777777" w:rsidR="009A2BF4" w:rsidRPr="00027CD7" w:rsidRDefault="00E11456" w:rsidP="00927CE9">
      <w:pPr>
        <w:pStyle w:val="ListBullet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Working on the projects of job recommendations.</w:t>
      </w:r>
      <w:r w:rsidR="009A2BF4" w:rsidRPr="00027CD7">
        <w:rPr>
          <w:rFonts w:eastAsia="SimSun"/>
          <w:sz w:val="20"/>
        </w:rPr>
        <w:t xml:space="preserve"> </w:t>
      </w:r>
    </w:p>
    <w:p w14:paraId="51063591" w14:textId="69B7751D" w:rsidR="00D9122C" w:rsidRPr="00027CD7" w:rsidRDefault="00D9122C" w:rsidP="00927CE9">
      <w:pPr>
        <w:pStyle w:val="ListBullet"/>
        <w:numPr>
          <w:ilvl w:val="0"/>
          <w:numId w:val="34"/>
        </w:numPr>
        <w:ind w:left="215" w:hanging="215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Supervisor:</w:t>
      </w:r>
      <w:r w:rsidR="009A2BF4" w:rsidRPr="00027CD7">
        <w:rPr>
          <w:rFonts w:eastAsia="SimSun"/>
          <w:sz w:val="20"/>
        </w:rPr>
        <w:t xml:space="preserve"> </w:t>
      </w:r>
      <w:hyperlink r:id="rId9" w:history="1">
        <w:r w:rsidR="00E11456" w:rsidRPr="002B3E44">
          <w:rPr>
            <w:rStyle w:val="Hyperlink"/>
            <w:rFonts w:eastAsia="SimSun"/>
            <w:sz w:val="20"/>
            <w:u w:val="none"/>
          </w:rPr>
          <w:t>Katy Boner</w:t>
        </w:r>
      </w:hyperlink>
    </w:p>
    <w:p w14:paraId="2B2D6F41" w14:textId="445DBA08" w:rsidR="006270A9" w:rsidRPr="00027CD7" w:rsidRDefault="00D9122C" w:rsidP="00927CE9">
      <w:pPr>
        <w:pStyle w:val="ListBullet"/>
        <w:numPr>
          <w:ilvl w:val="0"/>
          <w:numId w:val="34"/>
        </w:numPr>
        <w:ind w:left="215" w:hanging="215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Supervisor: </w:t>
      </w:r>
      <w:hyperlink r:id="rId10" w:history="1">
        <w:r w:rsidR="00E11456" w:rsidRPr="002B3E44">
          <w:rPr>
            <w:rStyle w:val="Hyperlink"/>
            <w:rFonts w:eastAsia="SimSun"/>
            <w:sz w:val="20"/>
            <w:u w:val="none"/>
          </w:rPr>
          <w:t>Xiaozhong Liu</w:t>
        </w:r>
      </w:hyperlink>
    </w:p>
    <w:p w14:paraId="0A09FAFE" w14:textId="2A72AF7E" w:rsidR="009D6141" w:rsidRPr="00027CD7" w:rsidRDefault="009D6141" w:rsidP="009D6141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lastRenderedPageBreak/>
        <w:t>Sub reviewer in Conference</w:t>
      </w:r>
      <w:r w:rsidR="00FE218F">
        <w:rPr>
          <w:rFonts w:eastAsia="SimSun"/>
          <w:sz w:val="20"/>
        </w:rPr>
        <w:t>/Journal</w:t>
      </w:r>
      <w:r w:rsidRPr="00027CD7">
        <w:rPr>
          <w:rFonts w:eastAsia="SimSun"/>
          <w:sz w:val="20"/>
        </w:rPr>
        <w:t xml:space="preserve">: </w:t>
      </w:r>
      <w:r w:rsidR="002B1AC3">
        <w:rPr>
          <w:rFonts w:eastAsia="SimSun"/>
          <w:b w:val="0"/>
          <w:bCs/>
          <w:sz w:val="20"/>
        </w:rPr>
        <w:t>WSDM 202</w:t>
      </w:r>
      <w:r w:rsidR="00E42EC2">
        <w:rPr>
          <w:rFonts w:eastAsia="SimSun"/>
          <w:b w:val="0"/>
          <w:bCs/>
          <w:sz w:val="20"/>
        </w:rPr>
        <w:t>3</w:t>
      </w:r>
      <w:r w:rsidR="002B1AC3">
        <w:rPr>
          <w:rFonts w:eastAsia="SimSun"/>
          <w:b w:val="0"/>
          <w:bCs/>
          <w:sz w:val="20"/>
        </w:rPr>
        <w:t xml:space="preserve">, </w:t>
      </w:r>
      <w:r w:rsidR="00B91A81" w:rsidRPr="00B91A81">
        <w:rPr>
          <w:rFonts w:eastAsia="SimSun"/>
          <w:b w:val="0"/>
          <w:bCs/>
          <w:sz w:val="20"/>
        </w:rPr>
        <w:t>SIGIR 2022, Scientometrics 2022</w:t>
      </w:r>
      <w:r w:rsidR="00B91A81">
        <w:rPr>
          <w:rFonts w:eastAsia="SimSun"/>
          <w:b w:val="0"/>
          <w:bCs/>
          <w:sz w:val="20"/>
        </w:rPr>
        <w:t xml:space="preserve">, </w:t>
      </w:r>
      <w:r w:rsidR="002B1AC3">
        <w:rPr>
          <w:rFonts w:eastAsia="SimSun"/>
          <w:b w:val="0"/>
          <w:bCs/>
          <w:sz w:val="20"/>
        </w:rPr>
        <w:t>P</w:t>
      </w:r>
      <w:r w:rsidR="00D42044">
        <w:rPr>
          <w:rFonts w:eastAsia="SimSun"/>
          <w:b w:val="0"/>
          <w:bCs/>
          <w:sz w:val="20"/>
        </w:rPr>
        <w:t>LOS</w:t>
      </w:r>
      <w:r w:rsidR="00340F5E">
        <w:rPr>
          <w:rFonts w:eastAsia="SimSun"/>
          <w:b w:val="0"/>
          <w:bCs/>
          <w:sz w:val="20"/>
        </w:rPr>
        <w:t xml:space="preserve"> One 2021, P</w:t>
      </w:r>
      <w:r w:rsidR="000B2C73" w:rsidRPr="005B1C70">
        <w:rPr>
          <w:rFonts w:eastAsia="SimSun"/>
          <w:b w:val="0"/>
          <w:bCs/>
          <w:sz w:val="20"/>
        </w:rPr>
        <w:t xml:space="preserve">ACIS 2021, DLP-KDD 2020, </w:t>
      </w:r>
      <w:r w:rsidR="00A547A1" w:rsidRPr="005B1C70">
        <w:rPr>
          <w:rFonts w:eastAsia="SimSun"/>
          <w:b w:val="0"/>
          <w:bCs/>
          <w:sz w:val="20"/>
        </w:rPr>
        <w:t xml:space="preserve">IEEE BigData 2020, </w:t>
      </w:r>
      <w:r w:rsidR="00F26410">
        <w:rPr>
          <w:rFonts w:eastAsia="SimSun"/>
          <w:b w:val="0"/>
          <w:bCs/>
          <w:sz w:val="20"/>
        </w:rPr>
        <w:t>SDP</w:t>
      </w:r>
      <w:r w:rsidR="003574DB">
        <w:rPr>
          <w:rFonts w:eastAsia="SimSun"/>
          <w:b w:val="0"/>
          <w:bCs/>
          <w:sz w:val="20"/>
        </w:rPr>
        <w:t xml:space="preserve"> workshop</w:t>
      </w:r>
      <w:r w:rsidR="00A547A1" w:rsidRPr="005B1C70">
        <w:rPr>
          <w:rFonts w:eastAsia="SimSun"/>
          <w:b w:val="0"/>
          <w:bCs/>
          <w:sz w:val="20"/>
        </w:rPr>
        <w:t xml:space="preserve"> at EMNLP 2020, </w:t>
      </w:r>
      <w:r w:rsidR="000B2C73" w:rsidRPr="005B1C70">
        <w:rPr>
          <w:rFonts w:eastAsia="SimSun"/>
          <w:b w:val="0"/>
          <w:bCs/>
          <w:sz w:val="20"/>
        </w:rPr>
        <w:t>JIST 2019,</w:t>
      </w:r>
      <w:r w:rsidR="00A547A1" w:rsidRPr="005B1C70">
        <w:rPr>
          <w:rFonts w:eastAsia="SimSun"/>
          <w:b w:val="0"/>
          <w:bCs/>
          <w:sz w:val="20"/>
        </w:rPr>
        <w:t xml:space="preserve"> PACLIC 33,</w:t>
      </w:r>
      <w:r w:rsidR="000B2C73" w:rsidRPr="005B1C70">
        <w:rPr>
          <w:rFonts w:eastAsia="SimSun"/>
          <w:b w:val="0"/>
          <w:bCs/>
          <w:sz w:val="20"/>
        </w:rPr>
        <w:t xml:space="preserve"> </w:t>
      </w:r>
      <w:r w:rsidRPr="005B1C70">
        <w:rPr>
          <w:rFonts w:eastAsia="SimSun"/>
          <w:b w:val="0"/>
          <w:bCs/>
          <w:sz w:val="20"/>
        </w:rPr>
        <w:t>BIRNDL-2017</w:t>
      </w:r>
    </w:p>
    <w:p w14:paraId="2CE2BCE8" w14:textId="427BAF36" w:rsidR="009D6141" w:rsidRPr="005B1C70" w:rsidRDefault="009D6141" w:rsidP="009D6141">
      <w:pPr>
        <w:pStyle w:val="Heading2"/>
        <w:jc w:val="both"/>
        <w:rPr>
          <w:rFonts w:eastAsia="SimSun"/>
          <w:b w:val="0"/>
          <w:bCs/>
          <w:sz w:val="20"/>
        </w:rPr>
      </w:pPr>
      <w:r w:rsidRPr="00027CD7">
        <w:rPr>
          <w:rFonts w:eastAsia="SimSun"/>
          <w:sz w:val="20"/>
        </w:rPr>
        <w:t>PC member in Conference</w:t>
      </w:r>
      <w:r w:rsidR="00F36EA8">
        <w:rPr>
          <w:rFonts w:eastAsia="SimSun"/>
          <w:sz w:val="20"/>
        </w:rPr>
        <w:t>/Journal</w:t>
      </w:r>
      <w:r w:rsidRPr="00027CD7">
        <w:rPr>
          <w:rFonts w:eastAsia="SimSun"/>
          <w:sz w:val="20"/>
        </w:rPr>
        <w:t>:</w:t>
      </w:r>
      <w:r w:rsidR="000B2C73">
        <w:rPr>
          <w:rFonts w:eastAsia="SimSun"/>
          <w:sz w:val="20"/>
        </w:rPr>
        <w:t xml:space="preserve"> </w:t>
      </w:r>
      <w:r w:rsidR="00AC47B5" w:rsidRPr="005B1C70">
        <w:rPr>
          <w:rFonts w:eastAsia="SimSun"/>
          <w:b w:val="0"/>
          <w:bCs/>
          <w:sz w:val="20"/>
        </w:rPr>
        <w:t>JCDL202</w:t>
      </w:r>
      <w:r w:rsidR="00AC47B5">
        <w:rPr>
          <w:rFonts w:eastAsia="SimSun"/>
          <w:b w:val="0"/>
          <w:bCs/>
          <w:sz w:val="20"/>
        </w:rPr>
        <w:t xml:space="preserve">2, </w:t>
      </w:r>
      <w:r w:rsidR="000B2C73" w:rsidRPr="005B1C70">
        <w:rPr>
          <w:rFonts w:eastAsia="SimSun"/>
          <w:b w:val="0"/>
          <w:bCs/>
          <w:sz w:val="20"/>
        </w:rPr>
        <w:t>JCDL2021,</w:t>
      </w:r>
      <w:r w:rsidRPr="005B1C70">
        <w:rPr>
          <w:rFonts w:eastAsia="SimSun"/>
          <w:b w:val="0"/>
          <w:bCs/>
          <w:sz w:val="20"/>
        </w:rPr>
        <w:t xml:space="preserve"> JCDL 2020</w:t>
      </w:r>
      <w:r w:rsidR="00A547A1" w:rsidRPr="005B1C70">
        <w:rPr>
          <w:rFonts w:eastAsia="SimSun"/>
          <w:b w:val="0"/>
          <w:bCs/>
          <w:sz w:val="20"/>
        </w:rPr>
        <w:t>, JDIS 2020</w:t>
      </w:r>
    </w:p>
    <w:p w14:paraId="4BAA65AC" w14:textId="19D2F870" w:rsidR="006270A9" w:rsidRPr="00027CD7" w:rsidRDefault="2290A397" w:rsidP="2290A397">
      <w:pPr>
        <w:pStyle w:val="Heading1"/>
        <w:jc w:val="both"/>
        <w:rPr>
          <w:rFonts w:eastAsia="SimSun"/>
          <w:sz w:val="24"/>
        </w:rPr>
      </w:pPr>
      <w:r w:rsidRPr="00027CD7">
        <w:rPr>
          <w:rFonts w:eastAsia="SimSun"/>
          <w:sz w:val="24"/>
        </w:rPr>
        <w:t>Publications</w:t>
      </w:r>
    </w:p>
    <w:p w14:paraId="402018C8" w14:textId="030D3B7B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Ma, Shutian</w:t>
      </w:r>
      <w:r w:rsidR="000B2C73" w:rsidRPr="000B2C73">
        <w:rPr>
          <w:rFonts w:eastAsia="SimSun"/>
          <w:sz w:val="18"/>
        </w:rPr>
        <w:t>, Heng Zhang, Chengzhi Zhang, and Xiaozhong Liu. Chronological citation recommendation with time preference. Scientometrics</w:t>
      </w:r>
      <w:r w:rsidR="000B2C73">
        <w:rPr>
          <w:rFonts w:eastAsia="SimSun"/>
          <w:sz w:val="18"/>
        </w:rPr>
        <w:t>. 2021,</w:t>
      </w:r>
      <w:r w:rsidR="000B2C73" w:rsidRPr="000B2C73">
        <w:rPr>
          <w:rFonts w:eastAsia="SimSun"/>
          <w:sz w:val="18"/>
        </w:rPr>
        <w:t xml:space="preserve"> 126</w:t>
      </w:r>
      <w:r w:rsidR="000B2C73">
        <w:rPr>
          <w:rFonts w:eastAsia="SimSun"/>
          <w:sz w:val="18"/>
        </w:rPr>
        <w:t>(4)</w:t>
      </w:r>
      <w:r w:rsidR="000B2C73" w:rsidRPr="000B2C73">
        <w:rPr>
          <w:rFonts w:eastAsia="SimSun"/>
          <w:sz w:val="18"/>
        </w:rPr>
        <w:t>: 2991-3010.</w:t>
      </w:r>
      <w:r w:rsidR="000B2C73">
        <w:rPr>
          <w:rFonts w:eastAsia="SimSun"/>
          <w:sz w:val="18"/>
        </w:rPr>
        <w:t xml:space="preserve"> (SSCI)</w:t>
      </w:r>
    </w:p>
    <w:p w14:paraId="2A637D3C" w14:textId="2DAF8ACB" w:rsid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Ma, Shutian</w:t>
      </w:r>
      <w:r w:rsidRPr="00027CD7">
        <w:rPr>
          <w:rFonts w:eastAsia="SimSun"/>
          <w:sz w:val="18"/>
        </w:rPr>
        <w:t>, Chengzhi Zhang*, and Xiaozhong Liu. A review of citation recommendation: from textual content to enriched context [J]. Scientometrics. 2020, 122(3): 1445-1472. (SSCI)</w:t>
      </w:r>
    </w:p>
    <w:p w14:paraId="426C4E90" w14:textId="5A5BB42C" w:rsidR="000B2C73" w:rsidRPr="00027CD7" w:rsidRDefault="000B2C73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B2C73">
        <w:rPr>
          <w:rFonts w:eastAsia="SimSun"/>
          <w:sz w:val="18"/>
        </w:rPr>
        <w:t xml:space="preserve">Zhang, Heng, Lifan Liu, Ruping Wang, Shaohu Hu, </w:t>
      </w:r>
      <w:r w:rsidRPr="000B2C73">
        <w:rPr>
          <w:rFonts w:eastAsia="SimSun"/>
          <w:b/>
          <w:bCs/>
          <w:sz w:val="18"/>
        </w:rPr>
        <w:t>Shutian Ma</w:t>
      </w:r>
      <w:r w:rsidRPr="000B2C73">
        <w:rPr>
          <w:rFonts w:eastAsia="SimSun"/>
          <w:sz w:val="18"/>
        </w:rPr>
        <w:t>, and Chengzhi Zhang. IR&amp;TM-NJUST@ CLSciSumm 20</w:t>
      </w:r>
      <w:r>
        <w:rPr>
          <w:rFonts w:eastAsia="SimSun"/>
          <w:sz w:val="18"/>
        </w:rPr>
        <w:t xml:space="preserve"> [C]</w:t>
      </w:r>
      <w:r w:rsidRPr="000B2C73">
        <w:rPr>
          <w:rFonts w:eastAsia="SimSun"/>
          <w:sz w:val="18"/>
        </w:rPr>
        <w:t xml:space="preserve">. In Proceedings of the First Workshop on Scholarly Document Processing, </w:t>
      </w:r>
      <w:r>
        <w:rPr>
          <w:rFonts w:eastAsia="SimSun"/>
          <w:sz w:val="18"/>
        </w:rPr>
        <w:t>2020:</w:t>
      </w:r>
      <w:r w:rsidRPr="000B2C73">
        <w:rPr>
          <w:rFonts w:eastAsia="SimSun"/>
          <w:sz w:val="18"/>
        </w:rPr>
        <w:t xml:space="preserve"> 288-296. </w:t>
      </w:r>
      <w:r>
        <w:rPr>
          <w:rFonts w:eastAsia="SimSun"/>
          <w:sz w:val="18"/>
        </w:rPr>
        <w:t>(EI)</w:t>
      </w:r>
    </w:p>
    <w:p w14:paraId="45C832B3" w14:textId="7350A427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Ma,</w:t>
      </w:r>
      <w:r w:rsidRPr="00027CD7">
        <w:rPr>
          <w:rFonts w:eastAsia="SimSun"/>
          <w:sz w:val="18"/>
        </w:rPr>
        <w:t xml:space="preserve"> Jin Xu, Chengzhi Zhang*. Automatic identification of cited text spans: a multi-classifier approach over imbalanced dataset [J]. Scientometrics, 2018, 116(2): 1303-1330. (SSCI)</w:t>
      </w:r>
    </w:p>
    <w:p w14:paraId="2C4DD6F1" w14:textId="5C8C9797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Yingyi Zhang, Chengzhi Zhang*. Using multiple Web resources and inference rules to classify Chinese word semantic relation [J]. Information Discovery and Delivery, 2018, 46(2): 120-126. (SSCI)</w:t>
      </w:r>
    </w:p>
    <w:p w14:paraId="413BB431" w14:textId="18334FBD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Börner, Katy, Olga Scrivner, Mike Gallant,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Xiaozhong Liu, Keith Chewning, Lingfei Wu, and James A. Evans. Skill discrepancies between research, education, and jobs reveal the critical need to supply soft skills for the data economy [J]. Proceedings of the National Academy of Sciences (PNAS), 2018, 115(50): 12630-12637. (SCI)</w:t>
      </w:r>
    </w:p>
    <w:p w14:paraId="2A7C9112" w14:textId="319ED956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Zhang, Chengzhi, Zijing Yue, Qingqing Zhou,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and Zi-Ke Zhang. Using social media to explore regional cuisine preferences in China [J]. Online Information Review. 2019, 43(7): 1098-1114. (SCI)</w:t>
      </w:r>
    </w:p>
    <w:p w14:paraId="07D62E25" w14:textId="092479C9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Qiangbing Wang,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Chengzhi Zhang. Predicting Users’ Demographic Characteristics in a Chinese Social Media Network [J]. The Electronic Library. 2017, 35(4): 758-769. (SSCI)</w:t>
      </w:r>
    </w:p>
    <w:p w14:paraId="3EB4E34F" w14:textId="77777777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Börner, Katy, Olga Scrivner, Leonard E. Cross, Michael Gallant,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Adam S. Martin, Elizabeth Record, Haici Yang, and Jonathan M. Dilger. Mapping the co-evolution of artificial intelligence, robotics, and the internet of things over 20 years (1998-2017). arXiv preprint arXiv:2006.02366 (2020).</w:t>
      </w:r>
    </w:p>
    <w:p w14:paraId="3C812B6F" w14:textId="3F63BD79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Ma, Shutian</w:t>
      </w:r>
      <w:r w:rsidRPr="00027CD7">
        <w:rPr>
          <w:rFonts w:eastAsia="SimSun"/>
          <w:sz w:val="18"/>
        </w:rPr>
        <w:t>, Heng Zhang, Tianxiang Xu, Jin Xu, Shaohu Hu, and Chengzhi Zhang. IR&amp;TM-NJUST@ CLSciSumm-19 [C]. In: Proceedings of the 4th Joint Workshop on Bibliometric-enhanced Information Retrieval and Natural Language Processing for Digital Libraries (BIRNDL 2019), Paris, France, 2019:</w:t>
      </w:r>
      <w:r w:rsidRPr="00027CD7">
        <w:rPr>
          <w:rFonts w:eastAsia="SimSun" w:hint="eastAsia"/>
          <w:sz w:val="18"/>
        </w:rPr>
        <w:t>181-</w:t>
      </w:r>
      <w:r w:rsidRPr="00027CD7">
        <w:rPr>
          <w:rFonts w:eastAsia="SimSun"/>
          <w:sz w:val="18"/>
        </w:rPr>
        <w:t>195. (EI)</w:t>
      </w:r>
    </w:p>
    <w:p w14:paraId="426C2414" w14:textId="2430AA9E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 xml:space="preserve">, Heng Zhang, Jin Xu, Chengzhi Zhang*. NJUST @ CLSciSumm-18 [C]. In: Proceedings of the 3nd Joint Workshop on Bibliometric-enhanced Information Retrieval and Natural Language Processing for Digital Libraries (BIRNDL 2018), Ann Arbor, MI, USA, 2018: </w:t>
      </w:r>
      <w:r w:rsidR="0003735A" w:rsidRPr="0003735A">
        <w:rPr>
          <w:rFonts w:eastAsia="SimSun" w:hint="eastAsia"/>
          <w:sz w:val="18"/>
        </w:rPr>
        <w:t xml:space="preserve">114-129 </w:t>
      </w:r>
      <w:r w:rsidRPr="00027CD7">
        <w:rPr>
          <w:rFonts w:eastAsia="SimSun"/>
          <w:sz w:val="18"/>
        </w:rPr>
        <w:t>(EI)</w:t>
      </w:r>
    </w:p>
    <w:p w14:paraId="49B0FC8A" w14:textId="10E8ED1A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Ma,</w:t>
      </w:r>
      <w:r w:rsidRPr="00027CD7">
        <w:rPr>
          <w:rFonts w:eastAsia="SimSun"/>
          <w:sz w:val="18"/>
        </w:rPr>
        <w:t xml:space="preserve"> Jin Xu, Jie Wang and Chengzhi Zhang*. NJUST @ CLSciSumm-17 [C]. In: Proceedings of the 2nd Joint Workshop on Bibliometric-enhanced Information Retrieval and Natural Language Processing for Digital Libraries (BIRNDL 2017), Tokyo, Japan, 2017: </w:t>
      </w:r>
      <w:r w:rsidR="00E00EFB" w:rsidRPr="00E00EFB">
        <w:rPr>
          <w:rFonts w:eastAsia="SimSun" w:hint="eastAsia"/>
          <w:sz w:val="18"/>
        </w:rPr>
        <w:t>1</w:t>
      </w:r>
      <w:r w:rsidR="00E00EFB" w:rsidRPr="00E00EFB">
        <w:rPr>
          <w:rFonts w:eastAsia="SimSun"/>
          <w:sz w:val="18"/>
        </w:rPr>
        <w:t>6-25</w:t>
      </w:r>
      <w:r w:rsidRPr="00027CD7">
        <w:rPr>
          <w:rFonts w:eastAsia="SimSun"/>
          <w:sz w:val="18"/>
        </w:rPr>
        <w:t>. (EI)</w:t>
      </w:r>
    </w:p>
    <w:p w14:paraId="25D51BD7" w14:textId="3F8F93EF" w:rsidR="00027CD7" w:rsidRPr="00027CD7" w:rsidRDefault="00027CD7" w:rsidP="00E00EFB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Chengzhi Zhang*. Document Representation and Clustering Models for Bilingual Documents Clustering [C]. In: Proceedings of 2017 Annual Meeting of the Association for Information Science and Technology (ASIST’2017), Washington, DC, USA, 2017:</w:t>
      </w:r>
      <w:r w:rsidR="00E00EFB">
        <w:rPr>
          <w:rFonts w:eastAsia="SimSun"/>
          <w:sz w:val="18"/>
        </w:rPr>
        <w:t xml:space="preserve"> </w:t>
      </w:r>
      <w:r w:rsidR="00E00EFB" w:rsidRPr="00E00EFB">
        <w:rPr>
          <w:rFonts w:eastAsia="SimSun"/>
          <w:sz w:val="18"/>
        </w:rPr>
        <w:t>499-502</w:t>
      </w:r>
      <w:r w:rsidRPr="00027CD7">
        <w:rPr>
          <w:rFonts w:eastAsia="SimSun"/>
          <w:sz w:val="18"/>
        </w:rPr>
        <w:t>.</w:t>
      </w:r>
    </w:p>
    <w:p w14:paraId="7B99DB8C" w14:textId="3AB5EC86" w:rsidR="00027CD7" w:rsidRPr="00027CD7" w:rsidRDefault="00027CD7" w:rsidP="00E00EFB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Chengzhi Zhang*. Using Full-text to Evaluate Impact of Different Software Groups [C]. In: Proceedings of the 16th International Conference on Scientometrics and Informetrics (ISSI 2017), Wuhan, China, 2017:</w:t>
      </w:r>
      <w:r w:rsidR="00E00EFB">
        <w:rPr>
          <w:rFonts w:eastAsia="SimSun"/>
          <w:sz w:val="18"/>
        </w:rPr>
        <w:t xml:space="preserve"> </w:t>
      </w:r>
      <w:r w:rsidR="00E00EFB" w:rsidRPr="00E00EFB">
        <w:rPr>
          <w:rFonts w:eastAsia="SimSun"/>
          <w:sz w:val="18"/>
        </w:rPr>
        <w:t>1666-1667</w:t>
      </w:r>
      <w:r w:rsidRPr="00027CD7">
        <w:rPr>
          <w:rFonts w:eastAsia="SimSun"/>
          <w:sz w:val="18"/>
        </w:rPr>
        <w:t>. (EI)</w:t>
      </w:r>
    </w:p>
    <w:p w14:paraId="58887EE5" w14:textId="10B43164" w:rsidR="00027CD7" w:rsidRPr="00027CD7" w:rsidRDefault="00027CD7" w:rsidP="00E00EFB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 xml:space="preserve">, Chengzhi Zhang*. Documents Representation for Comparable Corpora Clustering: A Preliminary Study [C]. In: Proceedings of iConference2017,  Wuhan, China, 2017: </w:t>
      </w:r>
      <w:r w:rsidR="00E00EFB" w:rsidRPr="00E00EFB">
        <w:rPr>
          <w:rFonts w:eastAsia="SimSun"/>
          <w:sz w:val="18"/>
        </w:rPr>
        <w:t>876-880</w:t>
      </w:r>
      <w:r w:rsidR="00E00EFB" w:rsidRPr="00027CD7">
        <w:rPr>
          <w:rFonts w:eastAsia="SimSun"/>
          <w:sz w:val="18"/>
        </w:rPr>
        <w:t>.</w:t>
      </w:r>
    </w:p>
    <w:p w14:paraId="07790CE8" w14:textId="1C48C5A9" w:rsidR="00027CD7" w:rsidRPr="00027CD7" w:rsidRDefault="00027CD7" w:rsidP="00E00EFB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Chengzhi Zhang*, Daqing He. Document Representation Methods for Clustering Bilingual Documents [C]. In: Processing of the 2016 Annual Meeting of the Association for Information Science and Technology (ASIST’2016), Copenhagen, Denmark, 2016:</w:t>
      </w:r>
      <w:r w:rsidR="00E00EFB">
        <w:rPr>
          <w:rFonts w:eastAsia="SimSun"/>
          <w:sz w:val="18"/>
        </w:rPr>
        <w:t xml:space="preserve"> 1-10</w:t>
      </w:r>
    </w:p>
    <w:p w14:paraId="49F0E178" w14:textId="60BC12F4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</w:t>
      </w:r>
      <w:r w:rsidRPr="00027CD7">
        <w:rPr>
          <w:rFonts w:eastAsia="SimSun"/>
          <w:sz w:val="18"/>
        </w:rPr>
        <w:t>a, Chengzhi Zhang*. Automatic Collection of the Parallel Corpus with Little Prior Knowledge [C]. In: Proceedings of the 13th China National Conference on Computational Linguistics (CCL2014), Wuhan, China, 2014: 95-106. (EI)</w:t>
      </w:r>
    </w:p>
    <w:p w14:paraId="3906937C" w14:textId="1B0CFE7B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Xiaoyong Zhang, Chengzhi Zhang*. NLPCC 2016 Shared Task: Chinese Words Similarity Measure via Ensemble Learning based on Multiple Resources [C]. In: Proceedings of the Fifth Conference on Natural Language Processing and Chinese Computing &amp; The Twenty Fourth International Conference on Computer Processing of Oriental Languages (NLPCC-ICCPOL 2016). Kunming, China, 2016: 862–869. (EI)</w:t>
      </w:r>
    </w:p>
    <w:p w14:paraId="4C54BC2F" w14:textId="1F7F124E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Xu, Jin, Chengzhi Zhang*, and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. Ensemble System for Identification of Cited Text Spans: Based on Two Steps of Feature Selection [C]. In: Proceedings of the 25th China Conference on Information Retrieval (CCIR2019). Fuzhou, China, 2019:</w:t>
      </w:r>
      <w:r w:rsidR="00E00EFB" w:rsidRPr="00E00EFB">
        <w:rPr>
          <w:rFonts w:eastAsia="SimSun" w:hint="eastAsia"/>
          <w:sz w:val="18"/>
        </w:rPr>
        <w:t xml:space="preserve"> 95-</w:t>
      </w:r>
      <w:r w:rsidR="00E00EFB" w:rsidRPr="00E00EFB">
        <w:rPr>
          <w:rFonts w:eastAsia="SimSun"/>
          <w:sz w:val="18"/>
        </w:rPr>
        <w:t>107</w:t>
      </w:r>
      <w:r w:rsidRPr="00027CD7">
        <w:rPr>
          <w:rFonts w:eastAsia="SimSun"/>
          <w:sz w:val="18"/>
        </w:rPr>
        <w:t>. (EI)</w:t>
      </w:r>
    </w:p>
    <w:p w14:paraId="69C4437E" w14:textId="491EA599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lastRenderedPageBreak/>
        <w:t xml:space="preserve">Gao, Zheng, Vincent Malic,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and Patrick Shih. How to Make a Successful Movie: Factor Analysis from both Financial and Critical Perspectives [C]. In: Proceedings of the International Conference on Information, Springer, Cham, 2019: 669-678. (EI)</w:t>
      </w:r>
    </w:p>
    <w:p w14:paraId="295E329C" w14:textId="6535A62E" w:rsidR="00027CD7" w:rsidRPr="00027CD7" w:rsidRDefault="00027CD7" w:rsidP="00E00EFB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Zhang, Heng,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, and Chengzhi Zhang. Using Full-text of Academic Articles to Find Software Clusters [C]. In: Proceedings of the 17th International Conference on Scientometrics and Informetrics (ISSI 2019), Rome, Italy, 2019:</w:t>
      </w:r>
      <w:r w:rsidR="00E00EFB" w:rsidRPr="00E00EFB">
        <w:rPr>
          <w:rFonts w:eastAsia="SimSun"/>
          <w:sz w:val="18"/>
        </w:rPr>
        <w:t xml:space="preserve"> 2776-2777</w:t>
      </w:r>
      <w:r w:rsidRPr="00027CD7">
        <w:rPr>
          <w:rFonts w:eastAsia="SimSun"/>
          <w:sz w:val="18"/>
        </w:rPr>
        <w:t>. (EI)</w:t>
      </w:r>
    </w:p>
    <w:p w14:paraId="1DC84B7D" w14:textId="3646F0CC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Jie Wang,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 xml:space="preserve">, Chengzhi Zhang. CitationAS: A Summary Generation Tool Based on Clustering of Retrieved Citation Content [C]. In: Proceedings of Second Workshop on Mining Scientific Papers: Computational Linguistics and Bibliometrics (CLBib-2017), Wuhan, China, 2017: </w:t>
      </w:r>
      <w:r w:rsidR="006D2733" w:rsidRPr="006D2733">
        <w:rPr>
          <w:rFonts w:eastAsia="SimSun" w:hint="eastAsia"/>
          <w:sz w:val="18"/>
        </w:rPr>
        <w:t>1</w:t>
      </w:r>
      <w:r w:rsidR="006D2733" w:rsidRPr="006D2733">
        <w:rPr>
          <w:rFonts w:eastAsia="SimSun"/>
          <w:sz w:val="18"/>
        </w:rPr>
        <w:t>-9</w:t>
      </w:r>
      <w:r w:rsidRPr="00027CD7">
        <w:rPr>
          <w:rFonts w:eastAsia="SimSun"/>
          <w:sz w:val="18"/>
        </w:rPr>
        <w:t>. (EI)</w:t>
      </w:r>
    </w:p>
    <w:p w14:paraId="2804B275" w14:textId="6091231C" w:rsidR="00027CD7" w:rsidRPr="00027CD7" w:rsidRDefault="00027CD7" w:rsidP="006D2733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Yingyi Zhang, Guo Chen, Chengzhi Zhang*,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 xml:space="preserve">. Analyzing scientific user tagging behavior on academic blogs according to tag’s content characteristics - a preliminary study [C]. In: Proceedings of iConference2017, Wuhan, China, 2017: </w:t>
      </w:r>
      <w:r w:rsidR="006D2733" w:rsidRPr="006D2733">
        <w:rPr>
          <w:rFonts w:eastAsia="SimSun"/>
          <w:sz w:val="18"/>
        </w:rPr>
        <w:t>881-886</w:t>
      </w:r>
      <w:r w:rsidRPr="006D2733">
        <w:rPr>
          <w:rFonts w:eastAsia="SimSun"/>
          <w:sz w:val="18"/>
        </w:rPr>
        <w:t>.</w:t>
      </w:r>
    </w:p>
    <w:p w14:paraId="573F073F" w14:textId="4045DD0E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/>
          <w:sz w:val="18"/>
        </w:rPr>
        <w:t xml:space="preserve">Lu, Chao, Chengzhi Zhang, and </w:t>
      </w:r>
      <w:r w:rsidRPr="00BE46EA">
        <w:rPr>
          <w:rFonts w:eastAsia="SimSun"/>
          <w:b/>
          <w:sz w:val="18"/>
        </w:rPr>
        <w:t>Shutian Ma</w:t>
      </w:r>
      <w:r w:rsidRPr="00027CD7">
        <w:rPr>
          <w:rFonts w:eastAsia="SimSun"/>
          <w:sz w:val="18"/>
        </w:rPr>
        <w:t>. How does citing behavior for a scientific article change over time? A preliminary study [C]. In: Proceedings of the 2015 Annual Meeting of the Association for Information Science and Technology (ASIST’2015), St. Louis, Missouri, USA, 2015:</w:t>
      </w:r>
      <w:r w:rsidR="006D2733">
        <w:rPr>
          <w:rFonts w:eastAsia="SimSun"/>
          <w:sz w:val="18"/>
        </w:rPr>
        <w:t xml:space="preserve"> </w:t>
      </w:r>
      <w:r w:rsidR="006D2733" w:rsidRPr="006D2733">
        <w:rPr>
          <w:rFonts w:eastAsia="SimSun" w:hint="eastAsia"/>
          <w:sz w:val="18"/>
        </w:rPr>
        <w:t>1-4</w:t>
      </w:r>
      <w:r w:rsidRPr="00027CD7">
        <w:rPr>
          <w:rFonts w:eastAsia="SimSun"/>
          <w:sz w:val="18"/>
        </w:rPr>
        <w:t>.</w:t>
      </w:r>
    </w:p>
    <w:p w14:paraId="2805E670" w14:textId="6DB6057F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 w:hint="eastAsia"/>
          <w:sz w:val="18"/>
        </w:rPr>
        <w:t>章成志</w:t>
      </w:r>
      <w:r w:rsidRPr="00027CD7">
        <w:rPr>
          <w:rFonts w:eastAsia="SimSun"/>
          <w:sz w:val="18"/>
        </w:rPr>
        <w:t>,</w:t>
      </w:r>
      <w:r w:rsidRPr="00027CD7">
        <w:rPr>
          <w:rFonts w:eastAsia="SimSun" w:hint="eastAsia"/>
          <w:sz w:val="18"/>
        </w:rPr>
        <w:t>徐津</w:t>
      </w:r>
      <w:r w:rsidRPr="00027CD7">
        <w:rPr>
          <w:rFonts w:eastAsia="SimSun"/>
          <w:sz w:val="18"/>
        </w:rPr>
        <w:t>,</w:t>
      </w:r>
      <w:r w:rsidRPr="00BE46EA">
        <w:rPr>
          <w:rFonts w:eastAsia="SimSun" w:hint="eastAsia"/>
          <w:b/>
          <w:sz w:val="18"/>
        </w:rPr>
        <w:t>马舒天</w:t>
      </w:r>
      <w:r w:rsidRPr="00027CD7">
        <w:rPr>
          <w:rFonts w:eastAsia="SimSun"/>
          <w:sz w:val="18"/>
        </w:rPr>
        <w:t>.</w:t>
      </w:r>
      <w:r w:rsidRPr="00027CD7">
        <w:rPr>
          <w:rFonts w:eastAsia="SimSun" w:hint="eastAsia"/>
          <w:sz w:val="18"/>
        </w:rPr>
        <w:t>学</w:t>
      </w:r>
      <w:r w:rsidRPr="00027CD7">
        <w:rPr>
          <w:rFonts w:ascii="Microsoft YaHei" w:eastAsia="SimSun" w:hAnsi="Microsoft YaHei" w:cs="Microsoft YaHei" w:hint="eastAsia"/>
          <w:sz w:val="18"/>
        </w:rPr>
        <w:t>术</w:t>
      </w:r>
      <w:r w:rsidRPr="00027CD7">
        <w:rPr>
          <w:rFonts w:ascii="MS Gothic" w:eastAsia="SimSun" w:hAnsi="MS Gothic" w:cs="MS Gothic" w:hint="eastAsia"/>
          <w:sz w:val="18"/>
        </w:rPr>
        <w:t>文本被引片段的自</w:t>
      </w:r>
      <w:r w:rsidRPr="00027CD7">
        <w:rPr>
          <w:rFonts w:ascii="Microsoft YaHei" w:eastAsia="SimSun" w:hAnsi="Microsoft YaHei" w:cs="Microsoft YaHei" w:hint="eastAsia"/>
          <w:sz w:val="18"/>
        </w:rPr>
        <w:t>动识别</w:t>
      </w:r>
      <w:r w:rsidRPr="00027CD7">
        <w:rPr>
          <w:rFonts w:ascii="MS Gothic" w:eastAsia="SimSun" w:hAnsi="MS Gothic" w:cs="MS Gothic" w:hint="eastAsia"/>
          <w:sz w:val="18"/>
        </w:rPr>
        <w:t>研究</w:t>
      </w:r>
      <w:r w:rsidRPr="00027CD7">
        <w:rPr>
          <w:rFonts w:eastAsia="SimSun"/>
          <w:sz w:val="18"/>
        </w:rPr>
        <w:t>[J].</w:t>
      </w:r>
      <w:r w:rsidRPr="00027CD7">
        <w:rPr>
          <w:rFonts w:eastAsia="SimSun" w:hint="eastAsia"/>
          <w:sz w:val="18"/>
        </w:rPr>
        <w:t>情</w:t>
      </w:r>
      <w:r w:rsidRPr="00027CD7">
        <w:rPr>
          <w:rFonts w:ascii="Microsoft YaHei" w:eastAsia="SimSun" w:hAnsi="Microsoft YaHei" w:cs="Microsoft YaHei" w:hint="eastAsia"/>
          <w:sz w:val="18"/>
        </w:rPr>
        <w:t>报</w:t>
      </w:r>
      <w:r w:rsidRPr="00027CD7">
        <w:rPr>
          <w:rFonts w:ascii="MS Gothic" w:eastAsia="SimSun" w:hAnsi="MS Gothic" w:cs="MS Gothic" w:hint="eastAsia"/>
          <w:sz w:val="18"/>
        </w:rPr>
        <w:t>理</w:t>
      </w:r>
      <w:r w:rsidRPr="00027CD7">
        <w:rPr>
          <w:rFonts w:ascii="Microsoft YaHei" w:eastAsia="SimSun" w:hAnsi="Microsoft YaHei" w:cs="Microsoft YaHei" w:hint="eastAsia"/>
          <w:sz w:val="18"/>
        </w:rPr>
        <w:t>论</w:t>
      </w:r>
      <w:r w:rsidRPr="00027CD7">
        <w:rPr>
          <w:rFonts w:ascii="MS Gothic" w:eastAsia="SimSun" w:hAnsi="MS Gothic" w:cs="MS Gothic" w:hint="eastAsia"/>
          <w:sz w:val="18"/>
        </w:rPr>
        <w:t>与</w:t>
      </w:r>
      <w:r w:rsidRPr="00027CD7">
        <w:rPr>
          <w:rFonts w:ascii="Microsoft YaHei" w:eastAsia="SimSun" w:hAnsi="Microsoft YaHei" w:cs="Microsoft YaHei" w:hint="eastAsia"/>
          <w:sz w:val="18"/>
        </w:rPr>
        <w:t>实</w:t>
      </w:r>
      <w:r w:rsidRPr="00027CD7">
        <w:rPr>
          <w:rFonts w:ascii="MS Gothic" w:eastAsia="SimSun" w:hAnsi="MS Gothic" w:cs="MS Gothic" w:hint="eastAsia"/>
          <w:sz w:val="18"/>
        </w:rPr>
        <w:t>践</w:t>
      </w:r>
      <w:r w:rsidRPr="00027CD7">
        <w:rPr>
          <w:rFonts w:eastAsia="SimSun"/>
          <w:sz w:val="18"/>
        </w:rPr>
        <w:t>,2019,42(09):139-145. (CSSCI)</w:t>
      </w:r>
    </w:p>
    <w:p w14:paraId="73905D35" w14:textId="4D9B5C3B" w:rsidR="00027CD7" w:rsidRPr="00027CD7" w:rsidRDefault="00027CD7" w:rsidP="00027CD7">
      <w:pPr>
        <w:pStyle w:val="ListBullet"/>
        <w:numPr>
          <w:ilvl w:val="0"/>
          <w:numId w:val="26"/>
        </w:numPr>
        <w:ind w:left="288" w:hanging="288"/>
        <w:jc w:val="both"/>
        <w:rPr>
          <w:rFonts w:eastAsia="SimSun"/>
          <w:sz w:val="18"/>
        </w:rPr>
      </w:pPr>
      <w:r w:rsidRPr="00027CD7">
        <w:rPr>
          <w:rFonts w:eastAsia="SimSun" w:hint="eastAsia"/>
          <w:sz w:val="18"/>
        </w:rPr>
        <w:t>章成志</w:t>
      </w:r>
      <w:r w:rsidRPr="00027CD7">
        <w:rPr>
          <w:rFonts w:eastAsia="SimSun"/>
          <w:sz w:val="18"/>
        </w:rPr>
        <w:t>,</w:t>
      </w:r>
      <w:r w:rsidRPr="00BE46EA">
        <w:rPr>
          <w:rFonts w:ascii="Microsoft YaHei" w:eastAsia="SimSun" w:hAnsi="Microsoft YaHei" w:cs="Microsoft YaHei" w:hint="eastAsia"/>
          <w:b/>
          <w:sz w:val="18"/>
        </w:rPr>
        <w:t>马</w:t>
      </w:r>
      <w:r w:rsidRPr="00BE46EA">
        <w:rPr>
          <w:rFonts w:ascii="MS Gothic" w:eastAsia="SimSun" w:hAnsi="MS Gothic" w:cs="MS Gothic" w:hint="eastAsia"/>
          <w:b/>
          <w:sz w:val="18"/>
        </w:rPr>
        <w:t>舒天</w:t>
      </w:r>
      <w:r w:rsidRPr="00027CD7">
        <w:rPr>
          <w:rFonts w:eastAsia="SimSun"/>
          <w:sz w:val="18"/>
        </w:rPr>
        <w:t>,</w:t>
      </w:r>
      <w:r w:rsidRPr="00027CD7">
        <w:rPr>
          <w:rFonts w:eastAsia="SimSun" w:hint="eastAsia"/>
          <w:sz w:val="18"/>
        </w:rPr>
        <w:t>揭春雨</w:t>
      </w:r>
      <w:r w:rsidRPr="00027CD7">
        <w:rPr>
          <w:rFonts w:eastAsia="SimSun"/>
          <w:sz w:val="18"/>
        </w:rPr>
        <w:t>,</w:t>
      </w:r>
      <w:r w:rsidRPr="00027CD7">
        <w:rPr>
          <w:rFonts w:eastAsia="SimSun" w:hint="eastAsia"/>
          <w:sz w:val="18"/>
        </w:rPr>
        <w:t>姚旭晨</w:t>
      </w:r>
      <w:r w:rsidRPr="00027CD7">
        <w:rPr>
          <w:rFonts w:eastAsia="SimSun"/>
          <w:sz w:val="18"/>
        </w:rPr>
        <w:t>.</w:t>
      </w:r>
      <w:r w:rsidRPr="00027CD7">
        <w:rPr>
          <w:rFonts w:eastAsia="SimSun" w:hint="eastAsia"/>
          <w:sz w:val="18"/>
        </w:rPr>
        <w:t>基于双</w:t>
      </w:r>
      <w:r w:rsidRPr="00027CD7">
        <w:rPr>
          <w:rFonts w:ascii="Microsoft YaHei" w:eastAsia="SimSun" w:hAnsi="Microsoft YaHei" w:cs="Microsoft YaHei" w:hint="eastAsia"/>
          <w:sz w:val="18"/>
        </w:rPr>
        <w:t>语</w:t>
      </w:r>
      <w:r w:rsidRPr="00027CD7">
        <w:rPr>
          <w:rFonts w:eastAsia="SimSun"/>
          <w:sz w:val="18"/>
        </w:rPr>
        <w:t>URL</w:t>
      </w:r>
      <w:r w:rsidRPr="00027CD7">
        <w:rPr>
          <w:rFonts w:eastAsia="SimSun" w:hint="eastAsia"/>
          <w:sz w:val="18"/>
        </w:rPr>
        <w:t>匹配模式可信度的平行网</w:t>
      </w:r>
      <w:r w:rsidRPr="00027CD7">
        <w:rPr>
          <w:rFonts w:ascii="Microsoft YaHei" w:eastAsia="SimSun" w:hAnsi="Microsoft YaHei" w:cs="Microsoft YaHei" w:hint="eastAsia"/>
          <w:sz w:val="18"/>
        </w:rPr>
        <w:t>页识别</w:t>
      </w:r>
      <w:r w:rsidRPr="00027CD7">
        <w:rPr>
          <w:rFonts w:ascii="MS Gothic" w:eastAsia="SimSun" w:hAnsi="MS Gothic" w:cs="MS Gothic" w:hint="eastAsia"/>
          <w:sz w:val="18"/>
        </w:rPr>
        <w:t>研究</w:t>
      </w:r>
      <w:r w:rsidRPr="00027CD7">
        <w:rPr>
          <w:rFonts w:eastAsia="SimSun"/>
          <w:sz w:val="18"/>
        </w:rPr>
        <w:t>[J].</w:t>
      </w:r>
      <w:r w:rsidRPr="00027CD7">
        <w:rPr>
          <w:rFonts w:eastAsia="SimSun" w:hint="eastAsia"/>
          <w:sz w:val="18"/>
        </w:rPr>
        <w:t>中文信息学</w:t>
      </w:r>
      <w:r w:rsidRPr="00027CD7">
        <w:rPr>
          <w:rFonts w:ascii="Microsoft YaHei" w:eastAsia="SimSun" w:hAnsi="Microsoft YaHei" w:cs="Microsoft YaHei" w:hint="eastAsia"/>
          <w:sz w:val="18"/>
        </w:rPr>
        <w:t>报</w:t>
      </w:r>
      <w:r w:rsidRPr="00027CD7">
        <w:rPr>
          <w:rFonts w:eastAsia="SimSun"/>
          <w:sz w:val="18"/>
        </w:rPr>
        <w:t>,2018,32(03):91-100. (CSCD)</w:t>
      </w:r>
    </w:p>
    <w:p w14:paraId="01EADBB9" w14:textId="229B4CE1" w:rsidR="00245250" w:rsidRPr="00027CD7" w:rsidRDefault="00184B59" w:rsidP="00245250">
      <w:pPr>
        <w:pStyle w:val="Heading1"/>
        <w:spacing w:line="259" w:lineRule="auto"/>
        <w:jc w:val="both"/>
        <w:rPr>
          <w:rFonts w:eastAsia="SimSun"/>
          <w:sz w:val="24"/>
        </w:rPr>
      </w:pPr>
      <w:r w:rsidRPr="00027CD7">
        <w:rPr>
          <w:rFonts w:eastAsia="SimSun"/>
          <w:sz w:val="24"/>
        </w:rPr>
        <w:t xml:space="preserve">NLP </w:t>
      </w:r>
      <w:r w:rsidR="00E951E0" w:rsidRPr="00027CD7">
        <w:rPr>
          <w:rFonts w:eastAsia="SimSun"/>
          <w:sz w:val="24"/>
        </w:rPr>
        <w:t>Competition Experience</w:t>
      </w:r>
    </w:p>
    <w:p w14:paraId="34504BD8" w14:textId="20C63337" w:rsidR="0014298F" w:rsidRPr="00027CD7" w:rsidRDefault="0014298F" w:rsidP="0014298F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Scientific Document Summarization, CL-SciSumm, 2017-2019</w:t>
      </w:r>
    </w:p>
    <w:p w14:paraId="077A6D6C" w14:textId="77777777" w:rsidR="0014298F" w:rsidRPr="00027CD7" w:rsidRDefault="0014298F" w:rsidP="0014298F">
      <w:pPr>
        <w:pStyle w:val="ListBullet"/>
        <w:rPr>
          <w:rFonts w:eastAsia="SimSun"/>
          <w:sz w:val="20"/>
        </w:rPr>
      </w:pPr>
      <w:r w:rsidRPr="00027CD7">
        <w:rPr>
          <w:rFonts w:eastAsia="SimSun"/>
          <w:sz w:val="20"/>
        </w:rPr>
        <w:t>Collaborated with two colleague (Leader)</w:t>
      </w:r>
    </w:p>
    <w:p w14:paraId="7EC47470" w14:textId="65D74543" w:rsidR="0014298F" w:rsidRPr="00027CD7" w:rsidRDefault="0014298F" w:rsidP="0014298F">
      <w:pPr>
        <w:pStyle w:val="ListBullet"/>
        <w:rPr>
          <w:rFonts w:eastAsia="SimSun"/>
          <w:sz w:val="20"/>
        </w:rPr>
      </w:pPr>
      <w:r w:rsidRPr="00027CD7">
        <w:rPr>
          <w:rFonts w:eastAsia="SimSun"/>
          <w:sz w:val="20"/>
        </w:rPr>
        <w:t>Placed 1</w:t>
      </w:r>
      <w:r w:rsidRPr="00027CD7">
        <w:rPr>
          <w:rFonts w:eastAsia="SimSun"/>
          <w:sz w:val="20"/>
          <w:vertAlign w:val="superscript"/>
        </w:rPr>
        <w:t>st</w:t>
      </w:r>
      <w:r w:rsidRPr="00027CD7">
        <w:rPr>
          <w:rFonts w:eastAsia="SimSun"/>
          <w:sz w:val="20"/>
        </w:rPr>
        <w:t xml:space="preserve"> among 9 systems in Task 1A</w:t>
      </w:r>
      <w:r w:rsidRPr="00027CD7">
        <w:rPr>
          <w:rFonts w:eastAsia="SimSun" w:hint="eastAsia"/>
          <w:sz w:val="20"/>
          <w:lang w:eastAsia="zh-CN"/>
        </w:rPr>
        <w:t xml:space="preserve"> (</w:t>
      </w:r>
      <w:r w:rsidRPr="00027CD7">
        <w:rPr>
          <w:rFonts w:eastAsia="SimSun"/>
          <w:sz w:val="20"/>
          <w:lang w:eastAsia="zh-CN"/>
        </w:rPr>
        <w:t>2017</w:t>
      </w:r>
      <w:r w:rsidRPr="00027CD7">
        <w:rPr>
          <w:rFonts w:eastAsia="SimSun" w:hint="eastAsia"/>
          <w:sz w:val="20"/>
          <w:lang w:eastAsia="zh-CN"/>
        </w:rPr>
        <w:t>)</w:t>
      </w:r>
      <w:r w:rsidRPr="00027CD7">
        <w:rPr>
          <w:rFonts w:eastAsia="SimSun"/>
          <w:sz w:val="20"/>
        </w:rPr>
        <w:t xml:space="preserve"> and placed 2</w:t>
      </w:r>
      <w:r w:rsidRPr="00027CD7">
        <w:rPr>
          <w:rFonts w:eastAsia="SimSun"/>
          <w:sz w:val="20"/>
          <w:vertAlign w:val="superscript"/>
        </w:rPr>
        <w:t>nd</w:t>
      </w:r>
      <w:r w:rsidRPr="00027CD7">
        <w:rPr>
          <w:rFonts w:eastAsia="SimSun"/>
          <w:sz w:val="20"/>
        </w:rPr>
        <w:t xml:space="preserve"> among 9 systems in Task 1B (2018)</w:t>
      </w:r>
    </w:p>
    <w:p w14:paraId="51B3F355" w14:textId="53331531" w:rsidR="0014298F" w:rsidRPr="00027CD7" w:rsidRDefault="0014298F" w:rsidP="0014298F">
      <w:pPr>
        <w:pStyle w:val="ListBullet"/>
        <w:spacing w:after="120"/>
        <w:rPr>
          <w:rFonts w:eastAsia="SimSun"/>
          <w:sz w:val="20"/>
        </w:rPr>
      </w:pPr>
      <w:r w:rsidRPr="00027CD7">
        <w:rPr>
          <w:rFonts w:eastAsia="SimSun"/>
          <w:sz w:val="20"/>
        </w:rPr>
        <w:t>Shared Task presented at BIRNDL 2017/2018/2019, co-located after the ACM SIGIR Conference</w:t>
      </w:r>
    </w:p>
    <w:p w14:paraId="6A0F5C80" w14:textId="2F4E7FAB" w:rsidR="00C26A78" w:rsidRPr="00027CD7" w:rsidRDefault="00A457D7" w:rsidP="0064296F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The Evaluation of Text Sourcing Technology</w:t>
      </w:r>
      <w:r w:rsidR="0064296F" w:rsidRPr="00027CD7">
        <w:rPr>
          <w:rFonts w:eastAsia="SimSun"/>
          <w:sz w:val="20"/>
        </w:rPr>
        <w:t xml:space="preserve">, </w:t>
      </w:r>
      <w:r w:rsidR="002248C2" w:rsidRPr="00027CD7">
        <w:rPr>
          <w:rFonts w:eastAsia="SimSun"/>
          <w:sz w:val="20"/>
        </w:rPr>
        <w:t>SMP-ETST</w:t>
      </w:r>
      <w:r w:rsidR="00732108" w:rsidRPr="00027CD7">
        <w:rPr>
          <w:rFonts w:eastAsia="SimSun"/>
          <w:sz w:val="20"/>
        </w:rPr>
        <w:t>,</w:t>
      </w:r>
      <w:r w:rsidR="002248C2" w:rsidRPr="00027CD7">
        <w:rPr>
          <w:rFonts w:eastAsia="SimSun"/>
          <w:sz w:val="20"/>
        </w:rPr>
        <w:t xml:space="preserve"> </w:t>
      </w:r>
      <w:r w:rsidR="0064296F" w:rsidRPr="00027CD7">
        <w:rPr>
          <w:rFonts w:eastAsia="SimSun"/>
          <w:sz w:val="20"/>
        </w:rPr>
        <w:t>2018</w:t>
      </w:r>
    </w:p>
    <w:p w14:paraId="13DBAF2D" w14:textId="546D47E7" w:rsidR="0064296F" w:rsidRPr="00027CD7" w:rsidRDefault="00A457D7" w:rsidP="00C6009A">
      <w:pPr>
        <w:pStyle w:val="ListBullet"/>
        <w:rPr>
          <w:rFonts w:eastAsia="SimSun"/>
          <w:sz w:val="20"/>
        </w:rPr>
      </w:pPr>
      <w:r w:rsidRPr="00027CD7">
        <w:rPr>
          <w:rFonts w:eastAsia="SimSun"/>
          <w:sz w:val="20"/>
        </w:rPr>
        <w:t>Collaborated with two colleague</w:t>
      </w:r>
      <w:r w:rsidR="0064296F" w:rsidRPr="00027CD7">
        <w:rPr>
          <w:rFonts w:eastAsia="SimSun"/>
          <w:sz w:val="20"/>
        </w:rPr>
        <w:t xml:space="preserve"> (Leader)</w:t>
      </w:r>
      <w:r w:rsidR="00C6009A" w:rsidRPr="00027CD7">
        <w:rPr>
          <w:rFonts w:eastAsia="SimSun"/>
          <w:sz w:val="20"/>
        </w:rPr>
        <w:t xml:space="preserve">, </w:t>
      </w:r>
      <w:r w:rsidR="001F5FDC" w:rsidRPr="00027CD7">
        <w:rPr>
          <w:rFonts w:eastAsia="SimSun"/>
          <w:sz w:val="20"/>
        </w:rPr>
        <w:t xml:space="preserve">placed </w:t>
      </w:r>
      <w:r w:rsidR="00C6009A" w:rsidRPr="00027CD7">
        <w:rPr>
          <w:rFonts w:eastAsia="SimSun"/>
          <w:sz w:val="20"/>
        </w:rPr>
        <w:t xml:space="preserve">the </w:t>
      </w:r>
      <w:r w:rsidR="00A976FB" w:rsidRPr="00027CD7">
        <w:rPr>
          <w:rFonts w:eastAsia="SimSun"/>
          <w:sz w:val="20"/>
          <w:lang w:eastAsia="zh-CN"/>
        </w:rPr>
        <w:t>3</w:t>
      </w:r>
      <w:r w:rsidR="00A976FB" w:rsidRPr="00027CD7">
        <w:rPr>
          <w:rFonts w:eastAsia="SimSun"/>
          <w:sz w:val="20"/>
          <w:vertAlign w:val="superscript"/>
          <w:lang w:eastAsia="zh-CN"/>
        </w:rPr>
        <w:t>rd</w:t>
      </w:r>
      <w:r w:rsidR="00A976FB" w:rsidRPr="00027CD7">
        <w:rPr>
          <w:rFonts w:eastAsia="SimSun"/>
          <w:sz w:val="20"/>
          <w:lang w:eastAsia="zh-CN"/>
        </w:rPr>
        <w:t xml:space="preserve"> </w:t>
      </w:r>
      <w:r w:rsidR="0064296F" w:rsidRPr="00027CD7">
        <w:rPr>
          <w:rFonts w:eastAsia="SimSun"/>
          <w:sz w:val="20"/>
        </w:rPr>
        <w:t xml:space="preserve">among </w:t>
      </w:r>
      <w:r w:rsidR="002B400F" w:rsidRPr="00027CD7">
        <w:rPr>
          <w:rFonts w:eastAsia="SimSun"/>
          <w:sz w:val="20"/>
        </w:rPr>
        <w:t>13</w:t>
      </w:r>
      <w:r w:rsidR="0064296F" w:rsidRPr="00027CD7">
        <w:rPr>
          <w:rFonts w:eastAsia="SimSun"/>
          <w:sz w:val="20"/>
        </w:rPr>
        <w:t xml:space="preserve"> systems</w:t>
      </w:r>
    </w:p>
    <w:p w14:paraId="6A6A8832" w14:textId="0C6F960A" w:rsidR="00A457D7" w:rsidRPr="00027CD7" w:rsidRDefault="0064296F" w:rsidP="00C6009A">
      <w:pPr>
        <w:pStyle w:val="ListBullet"/>
        <w:spacing w:after="120"/>
        <w:rPr>
          <w:rFonts w:eastAsia="SimSun"/>
          <w:sz w:val="20"/>
        </w:rPr>
      </w:pPr>
      <w:r w:rsidRPr="00027CD7">
        <w:rPr>
          <w:rFonts w:eastAsia="SimSun"/>
          <w:sz w:val="20"/>
        </w:rPr>
        <w:t xml:space="preserve">Shared Tasks in Conference on </w:t>
      </w:r>
      <w:r w:rsidRPr="00027CD7">
        <w:rPr>
          <w:rFonts w:eastAsia="SimSun" w:hint="eastAsia"/>
          <w:sz w:val="20"/>
        </w:rPr>
        <w:t>S</w:t>
      </w:r>
      <w:r w:rsidRPr="00027CD7">
        <w:rPr>
          <w:rFonts w:eastAsia="SimSun"/>
          <w:sz w:val="20"/>
        </w:rPr>
        <w:t>ocial Media Processing in 2018</w:t>
      </w:r>
      <w:r w:rsidR="00FC134A" w:rsidRPr="00027CD7">
        <w:rPr>
          <w:rFonts w:eastAsia="SimSun"/>
          <w:sz w:val="20"/>
        </w:rPr>
        <w:t xml:space="preserve"> </w:t>
      </w:r>
      <w:r w:rsidRPr="00027CD7">
        <w:rPr>
          <w:rFonts w:eastAsia="SimSun" w:hint="eastAsia"/>
          <w:sz w:val="20"/>
        </w:rPr>
        <w:t>(</w:t>
      </w:r>
      <w:r w:rsidRPr="00027CD7">
        <w:rPr>
          <w:rFonts w:eastAsia="SimSun"/>
          <w:sz w:val="20"/>
        </w:rPr>
        <w:t>SMP CUP 2018</w:t>
      </w:r>
      <w:r w:rsidRPr="00027CD7">
        <w:rPr>
          <w:rFonts w:eastAsia="SimSun" w:hint="eastAsia"/>
          <w:sz w:val="20"/>
        </w:rPr>
        <w:t>)</w:t>
      </w:r>
    </w:p>
    <w:p w14:paraId="62311790" w14:textId="77777777" w:rsidR="001F5FDC" w:rsidRPr="00027CD7" w:rsidRDefault="001F5FDC" w:rsidP="001F5FDC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Chinese Word Semantic Relation Classification, 2017</w:t>
      </w:r>
    </w:p>
    <w:p w14:paraId="1061CAF4" w14:textId="77777777" w:rsidR="001F5FDC" w:rsidRPr="00027CD7" w:rsidRDefault="001F5FDC" w:rsidP="001F5FDC">
      <w:pPr>
        <w:pStyle w:val="ListBullet"/>
        <w:rPr>
          <w:rFonts w:eastAsia="SimSun"/>
          <w:sz w:val="20"/>
        </w:rPr>
      </w:pPr>
      <w:r w:rsidRPr="00027CD7">
        <w:rPr>
          <w:rFonts w:eastAsia="SimSun"/>
          <w:sz w:val="20"/>
        </w:rPr>
        <w:t>Collaborated with one colleague (Leader), placed the 8</w:t>
      </w:r>
      <w:r w:rsidRPr="00027CD7">
        <w:rPr>
          <w:rFonts w:eastAsia="SimSun"/>
          <w:sz w:val="20"/>
          <w:vertAlign w:val="superscript"/>
        </w:rPr>
        <w:t>th</w:t>
      </w:r>
      <w:r w:rsidRPr="00027CD7">
        <w:rPr>
          <w:rFonts w:eastAsia="SimSun"/>
          <w:sz w:val="20"/>
        </w:rPr>
        <w:t xml:space="preserve"> among 17 systems</w:t>
      </w:r>
    </w:p>
    <w:p w14:paraId="12B3ABBD" w14:textId="77777777" w:rsidR="001F5FDC" w:rsidRPr="00027CD7" w:rsidRDefault="001F5FDC" w:rsidP="001F5FDC">
      <w:pPr>
        <w:pStyle w:val="ListBullet"/>
        <w:spacing w:after="120"/>
        <w:rPr>
          <w:rFonts w:eastAsia="SimSun"/>
          <w:sz w:val="20"/>
        </w:rPr>
      </w:pPr>
      <w:r w:rsidRPr="00027CD7">
        <w:rPr>
          <w:rFonts w:eastAsia="SimSun"/>
          <w:sz w:val="20"/>
        </w:rPr>
        <w:t>Shared Tasks in the 6th Conference on Natural Language Processing and Chinese Computing (NLPCC 2017)</w:t>
      </w:r>
    </w:p>
    <w:p w14:paraId="40B417F1" w14:textId="77777777" w:rsidR="001F5FDC" w:rsidRPr="00027CD7" w:rsidRDefault="001F5FDC" w:rsidP="001F5FDC">
      <w:pPr>
        <w:pStyle w:val="Heading2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Chinese Word Similarity Measurement, 2016</w:t>
      </w:r>
    </w:p>
    <w:p w14:paraId="580740A1" w14:textId="77777777" w:rsidR="001F5FDC" w:rsidRPr="00027CD7" w:rsidRDefault="001F5FDC" w:rsidP="001F5FDC">
      <w:pPr>
        <w:pStyle w:val="ListBullet"/>
        <w:rPr>
          <w:rFonts w:eastAsia="SimSun"/>
          <w:sz w:val="20"/>
        </w:rPr>
      </w:pPr>
      <w:r w:rsidRPr="00027CD7">
        <w:rPr>
          <w:rFonts w:eastAsia="SimSun"/>
          <w:sz w:val="20"/>
        </w:rPr>
        <w:t>Collaborated with one colleague (Leader), placed the 11</w:t>
      </w:r>
      <w:r w:rsidRPr="00027CD7">
        <w:rPr>
          <w:rFonts w:eastAsia="SimSun"/>
          <w:sz w:val="20"/>
          <w:vertAlign w:val="superscript"/>
        </w:rPr>
        <w:t>th</w:t>
      </w:r>
      <w:r w:rsidRPr="00027CD7">
        <w:rPr>
          <w:rFonts w:eastAsia="SimSun"/>
          <w:sz w:val="20"/>
        </w:rPr>
        <w:t xml:space="preserve"> among 24 systems</w:t>
      </w:r>
    </w:p>
    <w:p w14:paraId="6A55BC64" w14:textId="2AED373B" w:rsidR="001F5FDC" w:rsidRPr="00027CD7" w:rsidRDefault="001F5FDC" w:rsidP="001F5FDC">
      <w:pPr>
        <w:pStyle w:val="ListBullet"/>
        <w:spacing w:after="120"/>
        <w:rPr>
          <w:rFonts w:eastAsia="SimSun"/>
          <w:sz w:val="20"/>
        </w:rPr>
      </w:pPr>
      <w:r w:rsidRPr="00027CD7">
        <w:rPr>
          <w:rFonts w:eastAsia="SimSun"/>
          <w:sz w:val="20"/>
        </w:rPr>
        <w:t>Shared Tasks in Conference on Natural Language Processing and Chinese Computing &amp; International Conference on Computer Processing of Oriental Languages (NLPCC-ICCPOL 2016)</w:t>
      </w:r>
    </w:p>
    <w:p w14:paraId="6E3D72DE" w14:textId="340F28A8" w:rsidR="006270A9" w:rsidRPr="00027CD7" w:rsidRDefault="2290A397" w:rsidP="2290A397">
      <w:pPr>
        <w:pStyle w:val="Heading1"/>
        <w:spacing w:line="259" w:lineRule="auto"/>
        <w:jc w:val="both"/>
        <w:rPr>
          <w:rFonts w:eastAsia="SimSun"/>
          <w:sz w:val="24"/>
        </w:rPr>
      </w:pPr>
      <w:r w:rsidRPr="00027CD7">
        <w:rPr>
          <w:rFonts w:eastAsia="SimSun"/>
          <w:sz w:val="24"/>
        </w:rPr>
        <w:t>Skills and Abilities</w:t>
      </w:r>
    </w:p>
    <w:p w14:paraId="718EE1A2" w14:textId="3A2C200A" w:rsidR="006270A9" w:rsidRPr="00027CD7" w:rsidRDefault="2290A397" w:rsidP="00C6009A">
      <w:pPr>
        <w:pStyle w:val="ListBullet"/>
        <w:spacing w:line="240" w:lineRule="auto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Software an</w:t>
      </w:r>
      <w:r w:rsidR="00CE5858" w:rsidRPr="00027CD7">
        <w:rPr>
          <w:rFonts w:eastAsia="SimSun"/>
          <w:sz w:val="20"/>
        </w:rPr>
        <w:t>d Tool</w:t>
      </w:r>
      <w:r w:rsidR="00917192" w:rsidRPr="00027CD7">
        <w:rPr>
          <w:rFonts w:eastAsia="SimSun"/>
          <w:sz w:val="20"/>
        </w:rPr>
        <w:t>s</w:t>
      </w:r>
      <w:r w:rsidR="00CE5858" w:rsidRPr="00027CD7">
        <w:rPr>
          <w:rFonts w:eastAsia="SimSun"/>
          <w:sz w:val="20"/>
        </w:rPr>
        <w:t xml:space="preserve">: Gensim, Scikit-Learn, </w:t>
      </w:r>
      <w:r w:rsidRPr="00027CD7">
        <w:rPr>
          <w:rFonts w:eastAsia="SimSun"/>
          <w:sz w:val="20"/>
        </w:rPr>
        <w:t>Tensorflow,</w:t>
      </w:r>
      <w:r w:rsidR="00E13180">
        <w:rPr>
          <w:rFonts w:eastAsia="SimSun"/>
          <w:sz w:val="20"/>
        </w:rPr>
        <w:t xml:space="preserve"> Pytorch,</w:t>
      </w:r>
      <w:r w:rsidRPr="00027CD7">
        <w:rPr>
          <w:rFonts w:eastAsia="SimSun"/>
          <w:sz w:val="20"/>
        </w:rPr>
        <w:t xml:space="preserve"> Gephi, Neo4j, Navicat</w:t>
      </w:r>
    </w:p>
    <w:p w14:paraId="541FDB45" w14:textId="13AE9504" w:rsidR="001F5FDC" w:rsidRPr="00027CD7" w:rsidRDefault="001F5FDC" w:rsidP="001F5FDC">
      <w:pPr>
        <w:pStyle w:val="ListBullet"/>
        <w:spacing w:line="240" w:lineRule="auto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Programming Languages: Java, Python, Linux command Line, SQL</w:t>
      </w:r>
    </w:p>
    <w:p w14:paraId="76E95F9C" w14:textId="17E9A1B2" w:rsidR="001F5FDC" w:rsidRPr="00027CD7" w:rsidRDefault="001F5FDC" w:rsidP="0014298F">
      <w:pPr>
        <w:pStyle w:val="ListBullet"/>
        <w:spacing w:line="240" w:lineRule="auto"/>
        <w:jc w:val="both"/>
        <w:rPr>
          <w:rFonts w:eastAsia="SimSun"/>
          <w:sz w:val="20"/>
        </w:rPr>
      </w:pPr>
      <w:r w:rsidRPr="00027CD7">
        <w:rPr>
          <w:rFonts w:eastAsia="SimSun"/>
          <w:sz w:val="20"/>
        </w:rPr>
        <w:t>Languages: Chinese and English</w:t>
      </w:r>
    </w:p>
    <w:sectPr w:rsidR="001F5FDC" w:rsidRPr="00027CD7" w:rsidSect="00617B26">
      <w:footerReference w:type="default" r:id="rId11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621C3" w14:textId="77777777" w:rsidR="0082445E" w:rsidRDefault="0082445E">
      <w:pPr>
        <w:spacing w:after="0"/>
      </w:pPr>
      <w:r>
        <w:separator/>
      </w:r>
    </w:p>
  </w:endnote>
  <w:endnote w:type="continuationSeparator" w:id="0">
    <w:p w14:paraId="2C733BC8" w14:textId="77777777" w:rsidR="0082445E" w:rsidRDefault="0082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GMinchoB">
    <w:altName w:val="MS Gothic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ACBE8" w14:textId="228C27A4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E13180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54226" w14:textId="77777777" w:rsidR="0082445E" w:rsidRDefault="0082445E">
      <w:pPr>
        <w:spacing w:after="0"/>
      </w:pPr>
      <w:r>
        <w:separator/>
      </w:r>
    </w:p>
  </w:footnote>
  <w:footnote w:type="continuationSeparator" w:id="0">
    <w:p w14:paraId="5DEC2E67" w14:textId="77777777" w:rsidR="0082445E" w:rsidRDefault="0082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42990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E3F4459"/>
    <w:multiLevelType w:val="hybridMultilevel"/>
    <w:tmpl w:val="CF5A2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A955804"/>
    <w:multiLevelType w:val="hybridMultilevel"/>
    <w:tmpl w:val="AB4878C0"/>
    <w:lvl w:ilvl="0" w:tplc="0738528C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7780018"/>
    <w:multiLevelType w:val="hybridMultilevel"/>
    <w:tmpl w:val="83221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C679F0"/>
    <w:multiLevelType w:val="hybridMultilevel"/>
    <w:tmpl w:val="6F384A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094405">
    <w:abstractNumId w:val="9"/>
  </w:num>
  <w:num w:numId="2" w16cid:durableId="856886860">
    <w:abstractNumId w:val="9"/>
    <w:lvlOverride w:ilvl="0">
      <w:startOverride w:val="1"/>
    </w:lvlOverride>
  </w:num>
  <w:num w:numId="3" w16cid:durableId="297878537">
    <w:abstractNumId w:val="9"/>
    <w:lvlOverride w:ilvl="0">
      <w:startOverride w:val="1"/>
    </w:lvlOverride>
  </w:num>
  <w:num w:numId="4" w16cid:durableId="1000885448">
    <w:abstractNumId w:val="9"/>
    <w:lvlOverride w:ilvl="0">
      <w:startOverride w:val="1"/>
    </w:lvlOverride>
  </w:num>
  <w:num w:numId="5" w16cid:durableId="630746509">
    <w:abstractNumId w:val="8"/>
  </w:num>
  <w:num w:numId="6" w16cid:durableId="823592425">
    <w:abstractNumId w:val="7"/>
  </w:num>
  <w:num w:numId="7" w16cid:durableId="351036729">
    <w:abstractNumId w:val="6"/>
  </w:num>
  <w:num w:numId="8" w16cid:durableId="1205557177">
    <w:abstractNumId w:val="5"/>
  </w:num>
  <w:num w:numId="9" w16cid:durableId="1358656574">
    <w:abstractNumId w:val="4"/>
  </w:num>
  <w:num w:numId="10" w16cid:durableId="910964644">
    <w:abstractNumId w:val="3"/>
  </w:num>
  <w:num w:numId="11" w16cid:durableId="16737692">
    <w:abstractNumId w:val="2"/>
  </w:num>
  <w:num w:numId="12" w16cid:durableId="2078088869">
    <w:abstractNumId w:val="1"/>
  </w:num>
  <w:num w:numId="13" w16cid:durableId="989332867">
    <w:abstractNumId w:val="0"/>
  </w:num>
  <w:num w:numId="14" w16cid:durableId="2017073560">
    <w:abstractNumId w:val="14"/>
  </w:num>
  <w:num w:numId="15" w16cid:durableId="1960918752">
    <w:abstractNumId w:val="18"/>
  </w:num>
  <w:num w:numId="16" w16cid:durableId="87431545">
    <w:abstractNumId w:val="12"/>
  </w:num>
  <w:num w:numId="17" w16cid:durableId="444272624">
    <w:abstractNumId w:val="17"/>
  </w:num>
  <w:num w:numId="18" w16cid:durableId="1208031763">
    <w:abstractNumId w:val="10"/>
  </w:num>
  <w:num w:numId="19" w16cid:durableId="2076540053">
    <w:abstractNumId w:val="21"/>
  </w:num>
  <w:num w:numId="20" w16cid:durableId="473645249">
    <w:abstractNumId w:val="19"/>
  </w:num>
  <w:num w:numId="21" w16cid:durableId="1324511291">
    <w:abstractNumId w:val="11"/>
  </w:num>
  <w:num w:numId="22" w16cid:durableId="566959341">
    <w:abstractNumId w:val="16"/>
  </w:num>
  <w:num w:numId="23" w16cid:durableId="1078747449">
    <w:abstractNumId w:val="20"/>
  </w:num>
  <w:num w:numId="24" w16cid:durableId="1150026885">
    <w:abstractNumId w:val="23"/>
  </w:num>
  <w:num w:numId="25" w16cid:durableId="1620918868">
    <w:abstractNumId w:val="13"/>
  </w:num>
  <w:num w:numId="26" w16cid:durableId="1655717132">
    <w:abstractNumId w:val="22"/>
  </w:num>
  <w:num w:numId="27" w16cid:durableId="1835679587">
    <w:abstractNumId w:val="11"/>
  </w:num>
  <w:num w:numId="28" w16cid:durableId="604076890">
    <w:abstractNumId w:val="11"/>
  </w:num>
  <w:num w:numId="29" w16cid:durableId="356081111">
    <w:abstractNumId w:val="11"/>
  </w:num>
  <w:num w:numId="30" w16cid:durableId="968826908">
    <w:abstractNumId w:val="11"/>
  </w:num>
  <w:num w:numId="31" w16cid:durableId="1709142684">
    <w:abstractNumId w:val="11"/>
  </w:num>
  <w:num w:numId="32" w16cid:durableId="1738741562">
    <w:abstractNumId w:val="11"/>
  </w:num>
  <w:num w:numId="33" w16cid:durableId="32463206">
    <w:abstractNumId w:val="11"/>
  </w:num>
  <w:num w:numId="34" w16cid:durableId="1957062416">
    <w:abstractNumId w:val="15"/>
  </w:num>
  <w:num w:numId="35" w16cid:durableId="1104807846">
    <w:abstractNumId w:val="11"/>
  </w:num>
  <w:num w:numId="36" w16cid:durableId="1340424481">
    <w:abstractNumId w:val="11"/>
  </w:num>
  <w:num w:numId="37" w16cid:durableId="1139103711">
    <w:abstractNumId w:val="11"/>
  </w:num>
  <w:num w:numId="38" w16cid:durableId="225067361">
    <w:abstractNumId w:val="11"/>
  </w:num>
  <w:num w:numId="39" w16cid:durableId="975068367">
    <w:abstractNumId w:val="11"/>
  </w:num>
  <w:num w:numId="40" w16cid:durableId="385223078">
    <w:abstractNumId w:val="11"/>
  </w:num>
  <w:num w:numId="41" w16cid:durableId="562954511">
    <w:abstractNumId w:val="11"/>
  </w:num>
  <w:num w:numId="42" w16cid:durableId="155347006">
    <w:abstractNumId w:val="11"/>
  </w:num>
  <w:num w:numId="43" w16cid:durableId="382217171">
    <w:abstractNumId w:val="11"/>
  </w:num>
  <w:num w:numId="44" w16cid:durableId="2013990486">
    <w:abstractNumId w:val="11"/>
  </w:num>
  <w:num w:numId="45" w16cid:durableId="1728724959">
    <w:abstractNumId w:val="11"/>
  </w:num>
  <w:num w:numId="46" w16cid:durableId="14498562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7C6"/>
    <w:rsid w:val="00017997"/>
    <w:rsid w:val="00027CD7"/>
    <w:rsid w:val="0003735A"/>
    <w:rsid w:val="0005310F"/>
    <w:rsid w:val="00054F98"/>
    <w:rsid w:val="000A4F59"/>
    <w:rsid w:val="000B2C73"/>
    <w:rsid w:val="0010525E"/>
    <w:rsid w:val="00141A4C"/>
    <w:rsid w:val="0014298F"/>
    <w:rsid w:val="0015526B"/>
    <w:rsid w:val="00180228"/>
    <w:rsid w:val="00184B59"/>
    <w:rsid w:val="001B29CF"/>
    <w:rsid w:val="001B5E1E"/>
    <w:rsid w:val="001F5FDC"/>
    <w:rsid w:val="002248C2"/>
    <w:rsid w:val="002271E4"/>
    <w:rsid w:val="00245250"/>
    <w:rsid w:val="00270FC4"/>
    <w:rsid w:val="0027163B"/>
    <w:rsid w:val="00273BAF"/>
    <w:rsid w:val="0028220F"/>
    <w:rsid w:val="002A66C6"/>
    <w:rsid w:val="002B1AC3"/>
    <w:rsid w:val="002B3E44"/>
    <w:rsid w:val="002B400F"/>
    <w:rsid w:val="002C38AC"/>
    <w:rsid w:val="002F2D9C"/>
    <w:rsid w:val="00340F5E"/>
    <w:rsid w:val="003448D2"/>
    <w:rsid w:val="00356C14"/>
    <w:rsid w:val="003574DB"/>
    <w:rsid w:val="00363DC9"/>
    <w:rsid w:val="003A5049"/>
    <w:rsid w:val="00403950"/>
    <w:rsid w:val="0043088B"/>
    <w:rsid w:val="004534D8"/>
    <w:rsid w:val="00481AD8"/>
    <w:rsid w:val="00530614"/>
    <w:rsid w:val="0055718C"/>
    <w:rsid w:val="00571756"/>
    <w:rsid w:val="00585F31"/>
    <w:rsid w:val="005B1C70"/>
    <w:rsid w:val="00617B26"/>
    <w:rsid w:val="006270A9"/>
    <w:rsid w:val="0064296F"/>
    <w:rsid w:val="00660E54"/>
    <w:rsid w:val="00674A35"/>
    <w:rsid w:val="00675956"/>
    <w:rsid w:val="00681034"/>
    <w:rsid w:val="006D2733"/>
    <w:rsid w:val="00732108"/>
    <w:rsid w:val="007B3923"/>
    <w:rsid w:val="007C1FB0"/>
    <w:rsid w:val="00816216"/>
    <w:rsid w:val="0082445E"/>
    <w:rsid w:val="0083258C"/>
    <w:rsid w:val="00847B0E"/>
    <w:rsid w:val="008740F2"/>
    <w:rsid w:val="00874BF9"/>
    <w:rsid w:val="00876CE6"/>
    <w:rsid w:val="0087734B"/>
    <w:rsid w:val="008D530D"/>
    <w:rsid w:val="00917192"/>
    <w:rsid w:val="00927CE9"/>
    <w:rsid w:val="009437C6"/>
    <w:rsid w:val="00961BCA"/>
    <w:rsid w:val="0097199B"/>
    <w:rsid w:val="009A2BF4"/>
    <w:rsid w:val="009C7E08"/>
    <w:rsid w:val="009D5933"/>
    <w:rsid w:val="009D6141"/>
    <w:rsid w:val="00A457D7"/>
    <w:rsid w:val="00A547A1"/>
    <w:rsid w:val="00A5583A"/>
    <w:rsid w:val="00A976FB"/>
    <w:rsid w:val="00AB13B2"/>
    <w:rsid w:val="00AC47B5"/>
    <w:rsid w:val="00B70B2F"/>
    <w:rsid w:val="00B91A81"/>
    <w:rsid w:val="00BD768D"/>
    <w:rsid w:val="00BE46EA"/>
    <w:rsid w:val="00C26A78"/>
    <w:rsid w:val="00C6009A"/>
    <w:rsid w:val="00C61F8E"/>
    <w:rsid w:val="00C745B6"/>
    <w:rsid w:val="00CA7C63"/>
    <w:rsid w:val="00CC0201"/>
    <w:rsid w:val="00CE5858"/>
    <w:rsid w:val="00D31DE7"/>
    <w:rsid w:val="00D42044"/>
    <w:rsid w:val="00D9122C"/>
    <w:rsid w:val="00DD45B9"/>
    <w:rsid w:val="00E00EFB"/>
    <w:rsid w:val="00E11456"/>
    <w:rsid w:val="00E13180"/>
    <w:rsid w:val="00E22015"/>
    <w:rsid w:val="00E42EC2"/>
    <w:rsid w:val="00E83E4B"/>
    <w:rsid w:val="00E951E0"/>
    <w:rsid w:val="00E96087"/>
    <w:rsid w:val="00EA5700"/>
    <w:rsid w:val="00EA6C57"/>
    <w:rsid w:val="00EC0A99"/>
    <w:rsid w:val="00ED686D"/>
    <w:rsid w:val="00F26410"/>
    <w:rsid w:val="00F36EA8"/>
    <w:rsid w:val="00FA58F4"/>
    <w:rsid w:val="00FC134A"/>
    <w:rsid w:val="00FE218F"/>
    <w:rsid w:val="04D79FCC"/>
    <w:rsid w:val="2290A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39394"/>
  <w15:chartTrackingRefBased/>
  <w15:docId w15:val="{051569D2-7E63-4C1B-ADC5-FCC977F9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732108"/>
    <w:pPr>
      <w:keepNext/>
      <w:keepLines/>
      <w:spacing w:before="120" w:after="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63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32108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7163B"/>
    <w:rPr>
      <w:rFonts w:asciiTheme="majorHAnsi" w:eastAsiaTheme="majorEastAsia" w:hAnsiTheme="majorHAnsi" w:cstheme="majorBidi"/>
      <w:b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qFormat/>
    <w:rsid w:val="009A2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rofile/Chengzhi_Zhang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ice.indiana.edu/all-people/profile.html?profile_id=1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lla.slis.indiana.edu/~katy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shut\AppData\Roaming\Microsoft\Templates\Resume%20(color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F2C7F-5571-4C03-B10B-D996277F0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C:\Users\mashut\AppData\Roaming\Microsoft\Templates\Resume (color).dotx</Template>
  <TotalTime>1</TotalTime>
  <Pages>3</Pages>
  <Words>1437</Words>
  <Characters>8196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Ma, Shutian</dc:creator>
  <cp:keywords/>
  <cp:lastModifiedBy>Microsoft Office User</cp:lastModifiedBy>
  <cp:revision>5</cp:revision>
  <cp:lastPrinted>2020-07-08T05:58:00Z</cp:lastPrinted>
  <dcterms:created xsi:type="dcterms:W3CDTF">2022-09-13T08:59:00Z</dcterms:created>
  <dcterms:modified xsi:type="dcterms:W3CDTF">2022-09-13T09:04:00Z</dcterms:modified>
  <cp:version/>
</cp:coreProperties>
</file>